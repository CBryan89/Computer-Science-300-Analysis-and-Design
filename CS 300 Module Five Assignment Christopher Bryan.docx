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ED94" w14:textId="10039A8D" w:rsidR="00711622" w:rsidRPr="00FB5F8D" w:rsidRDefault="00951BF8" w:rsidP="00FB5F8D">
      <w:pPr>
        <w:pStyle w:val="Heading1"/>
        <w:spacing w:line="480" w:lineRule="auto"/>
        <w:rPr>
          <w:szCs w:val="24"/>
        </w:rPr>
      </w:pPr>
      <w:r w:rsidRPr="00FB5F8D">
        <w:rPr>
          <w:szCs w:val="24"/>
        </w:rPr>
        <w:t>CS 30</w:t>
      </w:r>
      <w:r w:rsidR="00142378" w:rsidRPr="00FB5F8D">
        <w:rPr>
          <w:szCs w:val="24"/>
        </w:rPr>
        <w:t>0</w:t>
      </w:r>
      <w:r w:rsidRPr="00FB5F8D">
        <w:rPr>
          <w:szCs w:val="24"/>
        </w:rPr>
        <w:t xml:space="preserve"> Module </w:t>
      </w:r>
      <w:r w:rsidR="006870A9" w:rsidRPr="00FB5F8D">
        <w:rPr>
          <w:szCs w:val="24"/>
        </w:rPr>
        <w:t>F</w:t>
      </w:r>
      <w:r w:rsidR="00553597">
        <w:rPr>
          <w:szCs w:val="24"/>
        </w:rPr>
        <w:t>ive</w:t>
      </w:r>
      <w:r w:rsidR="3846C632" w:rsidRPr="00FB5F8D">
        <w:rPr>
          <w:szCs w:val="24"/>
        </w:rPr>
        <w:t xml:space="preserve"> </w:t>
      </w:r>
      <w:r w:rsidR="00A702A0" w:rsidRPr="00FB5F8D">
        <w:rPr>
          <w:szCs w:val="24"/>
        </w:rPr>
        <w:t>Assignment</w:t>
      </w:r>
      <w:r w:rsidR="3846C632" w:rsidRPr="00FB5F8D">
        <w:rPr>
          <w:szCs w:val="24"/>
        </w:rPr>
        <w:t xml:space="preserve"> </w:t>
      </w:r>
    </w:p>
    <w:p w14:paraId="2E484D7E" w14:textId="579C407E" w:rsidR="00711622" w:rsidRPr="00FB5F8D" w:rsidRDefault="00711622" w:rsidP="00FB5F8D">
      <w:pPr>
        <w:pStyle w:val="Heading1"/>
        <w:spacing w:line="480" w:lineRule="auto"/>
        <w:rPr>
          <w:szCs w:val="24"/>
        </w:rPr>
      </w:pPr>
      <w:r w:rsidRPr="00FB5F8D">
        <w:rPr>
          <w:szCs w:val="24"/>
        </w:rPr>
        <w:t xml:space="preserve">Instructor </w:t>
      </w:r>
      <w:r w:rsidR="00142378" w:rsidRPr="00FB5F8D">
        <w:rPr>
          <w:szCs w:val="24"/>
        </w:rPr>
        <w:t>Chao Ling</w:t>
      </w:r>
    </w:p>
    <w:p w14:paraId="26D1AC13" w14:textId="77777777" w:rsidR="00711622" w:rsidRPr="00FB5F8D" w:rsidRDefault="00711622" w:rsidP="00FB5F8D">
      <w:pPr>
        <w:pStyle w:val="Heading1"/>
        <w:spacing w:line="480" w:lineRule="auto"/>
        <w:rPr>
          <w:szCs w:val="24"/>
        </w:rPr>
      </w:pPr>
      <w:r w:rsidRPr="00FB5F8D">
        <w:rPr>
          <w:szCs w:val="24"/>
        </w:rPr>
        <w:t xml:space="preserve">Christopher Bryan </w:t>
      </w:r>
    </w:p>
    <w:p w14:paraId="4B332833" w14:textId="77777777" w:rsidR="0082253B" w:rsidRDefault="00711622" w:rsidP="0082253B">
      <w:pPr>
        <w:pStyle w:val="Heading1"/>
        <w:spacing w:line="480" w:lineRule="auto"/>
        <w:rPr>
          <w:szCs w:val="24"/>
        </w:rPr>
      </w:pPr>
      <w:r w:rsidRPr="00FB5F8D">
        <w:rPr>
          <w:szCs w:val="24"/>
        </w:rPr>
        <w:t>11/</w:t>
      </w:r>
      <w:r w:rsidR="00553597">
        <w:rPr>
          <w:szCs w:val="24"/>
        </w:rPr>
        <w:t>25</w:t>
      </w:r>
      <w:r w:rsidRPr="00FB5F8D">
        <w:rPr>
          <w:szCs w:val="24"/>
        </w:rPr>
        <w:t>/2025</w:t>
      </w:r>
    </w:p>
    <w:p w14:paraId="65043D69" w14:textId="729E80E1" w:rsidR="0082253B" w:rsidRPr="0082253B" w:rsidRDefault="00C560E1" w:rsidP="0082253B">
      <w:pPr>
        <w:pStyle w:val="Heading1"/>
        <w:spacing w:line="480" w:lineRule="auto"/>
        <w:jc w:val="left"/>
        <w:rPr>
          <w:rFonts w:ascii="Times New Roman" w:hAnsi="Times New Roman" w:cs="Times New Roman"/>
          <w:color w:val="000000"/>
        </w:rPr>
      </w:pPr>
      <w:r>
        <w:rPr>
          <w:rFonts w:ascii="Times New Roman" w:hAnsi="Times New Roman" w:cs="Times New Roman"/>
          <w:b w:val="0"/>
          <w:color w:val="000000"/>
        </w:rPr>
        <w:tab/>
      </w:r>
      <w:r w:rsidR="0082253B" w:rsidRPr="0082253B">
        <w:rPr>
          <w:rFonts w:ascii="Times New Roman" w:hAnsi="Times New Roman" w:cs="Times New Roman"/>
          <w:b w:val="0"/>
          <w:color w:val="000000"/>
        </w:rPr>
        <w:t xml:space="preserve">In this module, I implemented a Binary Search Tree (BST) to efficiently store and manage extensive bid data imported from provided CSV files. The program is designed to enable users to load bids, display them, search for specific bids by ID, and remove bids from the structure. To achieve these objectives, I developed essential class methods such as </w:t>
      </w:r>
      <w:proofErr w:type="gramStart"/>
      <w:r w:rsidR="0082253B" w:rsidRPr="0082253B">
        <w:rPr>
          <w:rFonts w:ascii="Times New Roman" w:hAnsi="Times New Roman" w:cs="Times New Roman"/>
          <w:b w:val="0"/>
          <w:color w:val="000000"/>
        </w:rPr>
        <w:t>insert</w:t>
      </w:r>
      <w:proofErr w:type="gramEnd"/>
      <w:r w:rsidR="0082253B" w:rsidRPr="0082253B">
        <w:rPr>
          <w:rFonts w:ascii="Times New Roman" w:hAnsi="Times New Roman" w:cs="Times New Roman"/>
          <w:b w:val="0"/>
          <w:color w:val="000000"/>
        </w:rPr>
        <w:t xml:space="preserve">, </w:t>
      </w:r>
      <w:proofErr w:type="gramStart"/>
      <w:r w:rsidR="0082253B" w:rsidRPr="0082253B">
        <w:rPr>
          <w:rFonts w:ascii="Times New Roman" w:hAnsi="Times New Roman" w:cs="Times New Roman"/>
          <w:b w:val="0"/>
          <w:color w:val="000000"/>
        </w:rPr>
        <w:t>search</w:t>
      </w:r>
      <w:proofErr w:type="gramEnd"/>
      <w:r w:rsidR="0082253B" w:rsidRPr="0082253B">
        <w:rPr>
          <w:rFonts w:ascii="Times New Roman" w:hAnsi="Times New Roman" w:cs="Times New Roman"/>
          <w:b w:val="0"/>
          <w:color w:val="000000"/>
        </w:rPr>
        <w:t xml:space="preserve">, </w:t>
      </w:r>
      <w:proofErr w:type="gramStart"/>
      <w:r w:rsidR="0082253B" w:rsidRPr="0082253B">
        <w:rPr>
          <w:rFonts w:ascii="Times New Roman" w:hAnsi="Times New Roman" w:cs="Times New Roman"/>
          <w:b w:val="0"/>
          <w:color w:val="000000"/>
        </w:rPr>
        <w:t>remove</w:t>
      </w:r>
      <w:proofErr w:type="gramEnd"/>
      <w:r w:rsidR="0082253B" w:rsidRPr="0082253B">
        <w:rPr>
          <w:rFonts w:ascii="Times New Roman" w:hAnsi="Times New Roman" w:cs="Times New Roman"/>
          <w:b w:val="0"/>
          <w:color w:val="000000"/>
        </w:rPr>
        <w:t>, and traversal functions including in-order, pre-order, and post-order traversals. Recursion was integral to tree navigation and operation execution, facilitating node insertion and systematic cleanup through recursive descent along left and right branches. The advantages of this approach, especially in database searching, were evident through notable performance improvements when handling large datasets. This implementation reinforced key concepts related to data structures and memory management.</w:t>
      </w:r>
    </w:p>
    <w:p w14:paraId="4FD522E7" w14:textId="10149875" w:rsidR="00837108" w:rsidRPr="0082253B" w:rsidRDefault="0082253B" w:rsidP="0082253B">
      <w:pPr>
        <w:spacing w:line="480" w:lineRule="auto"/>
        <w:rPr>
          <w:rFonts w:ascii="Times New Roman" w:hAnsi="Times New Roman" w:cs="Times New Roman"/>
          <w:color w:val="000000"/>
        </w:rPr>
      </w:pPr>
      <w:r>
        <w:rPr>
          <w:rFonts w:ascii="Times New Roman" w:hAnsi="Times New Roman" w:cs="Times New Roman"/>
          <w:color w:val="000000"/>
        </w:rPr>
        <w:tab/>
      </w:r>
      <w:r w:rsidRPr="0082253B">
        <w:rPr>
          <w:rFonts w:ascii="Times New Roman" w:hAnsi="Times New Roman" w:cs="Times New Roman"/>
          <w:color w:val="000000"/>
        </w:rPr>
        <w:t xml:space="preserve">During development, I addressed challenges such as incorrect null-checks within traversal functions and ensuring proper root updates during node removal. Additionally, I prioritized code modularity by clearly delineating responsibilities across methods and adhering to the single-responsibility principle, which enhanced reusability, especially in recursive contexts. The codebase is thoroughly commented </w:t>
      </w:r>
      <w:proofErr w:type="gramStart"/>
      <w:r w:rsidRPr="0082253B">
        <w:rPr>
          <w:rFonts w:ascii="Times New Roman" w:hAnsi="Times New Roman" w:cs="Times New Roman"/>
          <w:color w:val="000000"/>
        </w:rPr>
        <w:t>to clarify</w:t>
      </w:r>
      <w:proofErr w:type="gramEnd"/>
      <w:r w:rsidRPr="0082253B">
        <w:rPr>
          <w:rFonts w:ascii="Times New Roman" w:hAnsi="Times New Roman" w:cs="Times New Roman"/>
          <w:color w:val="000000"/>
        </w:rPr>
        <w:t xml:space="preserve"> the logic within recursive helper functions and document processes involved in node linkage or replacement during removal operations. Overall, this assignment significantly deepened my understanding of binary search trees and demonstrated their effectiveness for organizing and accessing substantial data collections within software applications.</w:t>
      </w:r>
    </w:p>
    <w:sectPr w:rsidR="00837108" w:rsidRPr="0082253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B1BD" w14:textId="77777777" w:rsidR="003D2C63" w:rsidRDefault="003D2C63" w:rsidP="0035598A">
      <w:pPr>
        <w:spacing w:after="0" w:line="240" w:lineRule="auto"/>
      </w:pPr>
      <w:r>
        <w:separator/>
      </w:r>
    </w:p>
  </w:endnote>
  <w:endnote w:type="continuationSeparator" w:id="0">
    <w:p w14:paraId="39CF0F18" w14:textId="77777777" w:rsidR="003D2C63" w:rsidRDefault="003D2C63"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F15B" w14:textId="77777777" w:rsidR="003D2C63" w:rsidRDefault="003D2C63" w:rsidP="0035598A">
      <w:pPr>
        <w:spacing w:after="0" w:line="240" w:lineRule="auto"/>
      </w:pPr>
      <w:r>
        <w:separator/>
      </w:r>
    </w:p>
  </w:footnote>
  <w:footnote w:type="continuationSeparator" w:id="0">
    <w:p w14:paraId="7FB1D6D1" w14:textId="77777777" w:rsidR="003D2C63" w:rsidRDefault="003D2C63"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3F74DA"/>
    <w:multiLevelType w:val="multilevel"/>
    <w:tmpl w:val="27568D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336A8"/>
    <w:multiLevelType w:val="hybridMultilevel"/>
    <w:tmpl w:val="3926C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5587D"/>
    <w:multiLevelType w:val="multilevel"/>
    <w:tmpl w:val="029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1053E"/>
    <w:multiLevelType w:val="multilevel"/>
    <w:tmpl w:val="71E4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E4CE4"/>
    <w:multiLevelType w:val="multilevel"/>
    <w:tmpl w:val="F4F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4"/>
  </w:num>
  <w:num w:numId="2" w16cid:durableId="241838105">
    <w:abstractNumId w:val="9"/>
  </w:num>
  <w:num w:numId="3" w16cid:durableId="1435320198">
    <w:abstractNumId w:val="3"/>
  </w:num>
  <w:num w:numId="4" w16cid:durableId="436756968">
    <w:abstractNumId w:val="10"/>
  </w:num>
  <w:num w:numId="5" w16cid:durableId="686565652">
    <w:abstractNumId w:val="0"/>
  </w:num>
  <w:num w:numId="6" w16cid:durableId="1412308817">
    <w:abstractNumId w:val="1"/>
  </w:num>
  <w:num w:numId="7" w16cid:durableId="371197519">
    <w:abstractNumId w:val="7"/>
  </w:num>
  <w:num w:numId="8" w16cid:durableId="1335915858">
    <w:abstractNumId w:val="6"/>
  </w:num>
  <w:num w:numId="9" w16cid:durableId="1743794988">
    <w:abstractNumId w:val="8"/>
  </w:num>
  <w:num w:numId="10" w16cid:durableId="356395380">
    <w:abstractNumId w:val="2"/>
  </w:num>
  <w:num w:numId="11" w16cid:durableId="982932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4485B"/>
    <w:rsid w:val="000A1244"/>
    <w:rsid w:val="000B123B"/>
    <w:rsid w:val="000B7919"/>
    <w:rsid w:val="000E115B"/>
    <w:rsid w:val="0012200B"/>
    <w:rsid w:val="0012770D"/>
    <w:rsid w:val="00142378"/>
    <w:rsid w:val="0014515C"/>
    <w:rsid w:val="001531FD"/>
    <w:rsid w:val="00165ABC"/>
    <w:rsid w:val="00166F51"/>
    <w:rsid w:val="00180E6B"/>
    <w:rsid w:val="001B35E4"/>
    <w:rsid w:val="001B516E"/>
    <w:rsid w:val="001F3AFA"/>
    <w:rsid w:val="0021614C"/>
    <w:rsid w:val="00222A87"/>
    <w:rsid w:val="00223A39"/>
    <w:rsid w:val="00300566"/>
    <w:rsid w:val="00315570"/>
    <w:rsid w:val="00352C71"/>
    <w:rsid w:val="00354028"/>
    <w:rsid w:val="0035521D"/>
    <w:rsid w:val="0035598A"/>
    <w:rsid w:val="00357A8D"/>
    <w:rsid w:val="003867F6"/>
    <w:rsid w:val="003A6CBD"/>
    <w:rsid w:val="003B129F"/>
    <w:rsid w:val="003B46B7"/>
    <w:rsid w:val="003C19FB"/>
    <w:rsid w:val="003C5C94"/>
    <w:rsid w:val="003D2C63"/>
    <w:rsid w:val="003D5A69"/>
    <w:rsid w:val="003E6360"/>
    <w:rsid w:val="003E6E92"/>
    <w:rsid w:val="004113A7"/>
    <w:rsid w:val="00425D60"/>
    <w:rsid w:val="00427DB9"/>
    <w:rsid w:val="00440F05"/>
    <w:rsid w:val="004B49A4"/>
    <w:rsid w:val="004D74D3"/>
    <w:rsid w:val="004F21C2"/>
    <w:rsid w:val="00510C3F"/>
    <w:rsid w:val="00514B4A"/>
    <w:rsid w:val="00553597"/>
    <w:rsid w:val="005C0980"/>
    <w:rsid w:val="005F2DEA"/>
    <w:rsid w:val="006052F0"/>
    <w:rsid w:val="00610A71"/>
    <w:rsid w:val="00615653"/>
    <w:rsid w:val="00624088"/>
    <w:rsid w:val="006618F8"/>
    <w:rsid w:val="00684AB7"/>
    <w:rsid w:val="006870A9"/>
    <w:rsid w:val="006A51DF"/>
    <w:rsid w:val="006E3FFB"/>
    <w:rsid w:val="006F1576"/>
    <w:rsid w:val="006F2156"/>
    <w:rsid w:val="00711622"/>
    <w:rsid w:val="00751370"/>
    <w:rsid w:val="007527AD"/>
    <w:rsid w:val="00771AE1"/>
    <w:rsid w:val="00804FF7"/>
    <w:rsid w:val="0082253B"/>
    <w:rsid w:val="00837108"/>
    <w:rsid w:val="00855C29"/>
    <w:rsid w:val="00857EFC"/>
    <w:rsid w:val="0088096B"/>
    <w:rsid w:val="00887A90"/>
    <w:rsid w:val="00896EA0"/>
    <w:rsid w:val="008A4183"/>
    <w:rsid w:val="008B6BAE"/>
    <w:rsid w:val="008D7FAC"/>
    <w:rsid w:val="008E6C1D"/>
    <w:rsid w:val="008E6D1F"/>
    <w:rsid w:val="008F4197"/>
    <w:rsid w:val="009245F2"/>
    <w:rsid w:val="00927028"/>
    <w:rsid w:val="00951BF8"/>
    <w:rsid w:val="009608C7"/>
    <w:rsid w:val="00973CB0"/>
    <w:rsid w:val="009876BF"/>
    <w:rsid w:val="00996CEF"/>
    <w:rsid w:val="009A01C2"/>
    <w:rsid w:val="009D2230"/>
    <w:rsid w:val="009F518D"/>
    <w:rsid w:val="00A11B04"/>
    <w:rsid w:val="00A306E7"/>
    <w:rsid w:val="00A52D72"/>
    <w:rsid w:val="00A702A0"/>
    <w:rsid w:val="00A83ADF"/>
    <w:rsid w:val="00B019B2"/>
    <w:rsid w:val="00B12257"/>
    <w:rsid w:val="00B125A0"/>
    <w:rsid w:val="00B30973"/>
    <w:rsid w:val="00B46A03"/>
    <w:rsid w:val="00B559CE"/>
    <w:rsid w:val="00B8252F"/>
    <w:rsid w:val="00BA438F"/>
    <w:rsid w:val="00C13F24"/>
    <w:rsid w:val="00C40D98"/>
    <w:rsid w:val="00C560E1"/>
    <w:rsid w:val="00C816E2"/>
    <w:rsid w:val="00C965E9"/>
    <w:rsid w:val="00CC5C1E"/>
    <w:rsid w:val="00D063ED"/>
    <w:rsid w:val="00D24C45"/>
    <w:rsid w:val="00D65FA8"/>
    <w:rsid w:val="00DB0788"/>
    <w:rsid w:val="00DD7934"/>
    <w:rsid w:val="00DE7621"/>
    <w:rsid w:val="00DF29F3"/>
    <w:rsid w:val="00DF573D"/>
    <w:rsid w:val="00DF669F"/>
    <w:rsid w:val="00E13488"/>
    <w:rsid w:val="00E353D7"/>
    <w:rsid w:val="00E61DA4"/>
    <w:rsid w:val="00E703FE"/>
    <w:rsid w:val="00E87D3E"/>
    <w:rsid w:val="00EB7CDF"/>
    <w:rsid w:val="00EC62C4"/>
    <w:rsid w:val="00EC74F1"/>
    <w:rsid w:val="00EF20C7"/>
    <w:rsid w:val="00F01BD5"/>
    <w:rsid w:val="00F06D4E"/>
    <w:rsid w:val="00F30CF2"/>
    <w:rsid w:val="00F32835"/>
    <w:rsid w:val="00F36295"/>
    <w:rsid w:val="00F43EC8"/>
    <w:rsid w:val="00F773E6"/>
    <w:rsid w:val="00FB5F8D"/>
    <w:rsid w:val="00FE3D2A"/>
    <w:rsid w:val="00FF283A"/>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character" w:styleId="Hyperlink">
    <w:name w:val="Hyperlink"/>
    <w:basedOn w:val="DefaultParagraphFont"/>
    <w:uiPriority w:val="99"/>
    <w:unhideWhenUsed/>
    <w:rsid w:val="000A1244"/>
    <w:rPr>
      <w:color w:val="0563C1" w:themeColor="hyperlink"/>
      <w:u w:val="single"/>
    </w:rPr>
  </w:style>
  <w:style w:type="character" w:styleId="UnresolvedMention">
    <w:name w:val="Unresolved Mention"/>
    <w:basedOn w:val="DefaultParagraphFont"/>
    <w:uiPriority w:val="99"/>
    <w:semiHidden/>
    <w:unhideWhenUsed/>
    <w:rsid w:val="000A1244"/>
    <w:rPr>
      <w:color w:val="605E5C"/>
      <w:shd w:val="clear" w:color="auto" w:fill="E1DFDD"/>
    </w:rPr>
  </w:style>
  <w:style w:type="paragraph" w:styleId="NormalWeb">
    <w:name w:val="Normal (Web)"/>
    <w:basedOn w:val="Normal"/>
    <w:uiPriority w:val="99"/>
    <w:semiHidden/>
    <w:unhideWhenUsed/>
    <w:rsid w:val="00771AE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61E2393C-8C09-4647-B6BA-5F14A2A6A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83</TotalTime>
  <Pages>1</Pages>
  <Words>237</Words>
  <Characters>1487</Characters>
  <Application>Microsoft Office Word</Application>
  <DocSecurity>0</DocSecurity>
  <Lines>114</Lines>
  <Paragraphs>95</Paragraphs>
  <ScaleCrop>false</ScaleCrop>
  <Company>SNHU</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Chris Bryan</cp:lastModifiedBy>
  <cp:revision>96</cp:revision>
  <dcterms:created xsi:type="dcterms:W3CDTF">2022-05-05T17:57:00Z</dcterms:created>
  <dcterms:modified xsi:type="dcterms:W3CDTF">2025-11-26T04:18:00Z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