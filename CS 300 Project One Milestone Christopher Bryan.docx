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ED94" w14:textId="742EE5C9" w:rsidR="00711622" w:rsidRDefault="00951BF8" w:rsidP="00711622">
      <w:pPr>
        <w:pStyle w:val="Heading1"/>
      </w:pPr>
      <w:r w:rsidRPr="0035521D">
        <w:t>CS 30</w:t>
      </w:r>
      <w:r w:rsidR="00142378">
        <w:t>0</w:t>
      </w:r>
      <w:r w:rsidRPr="0035521D">
        <w:t xml:space="preserve"> </w:t>
      </w:r>
      <w:r w:rsidR="00A326F2">
        <w:t>Project One Milestone</w:t>
      </w:r>
      <w:r w:rsidR="3846C632" w:rsidRPr="0035521D">
        <w:t xml:space="preserve"> </w:t>
      </w:r>
    </w:p>
    <w:p w14:paraId="2E484D7E" w14:textId="579C407E" w:rsidR="00711622" w:rsidRDefault="00711622" w:rsidP="00711622">
      <w:pPr>
        <w:pStyle w:val="Heading1"/>
      </w:pPr>
      <w:r>
        <w:t xml:space="preserve">Instructor </w:t>
      </w:r>
      <w:r w:rsidR="00142378">
        <w:t>Chao Ling</w:t>
      </w:r>
    </w:p>
    <w:p w14:paraId="26D1AC13" w14:textId="77777777" w:rsidR="00711622" w:rsidRDefault="00711622" w:rsidP="00711622">
      <w:pPr>
        <w:pStyle w:val="Heading1"/>
      </w:pPr>
      <w:r>
        <w:t xml:space="preserve">Christopher Bryan </w:t>
      </w:r>
    </w:p>
    <w:p w14:paraId="54C30B73" w14:textId="3FEE0F90" w:rsidR="00711622" w:rsidRDefault="00711622" w:rsidP="00711622">
      <w:pPr>
        <w:pStyle w:val="Heading1"/>
      </w:pPr>
      <w:r>
        <w:t>11/</w:t>
      </w:r>
      <w:r w:rsidR="00A326F2">
        <w:t>13</w:t>
      </w:r>
      <w:r>
        <w:t>/2025</w:t>
      </w:r>
    </w:p>
    <w:p w14:paraId="36476D4E" w14:textId="77777777" w:rsidR="00BF1A3E" w:rsidRDefault="00BF1A3E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208F575" w14:textId="5099FA53" w:rsidR="005E52D1" w:rsidRDefault="005E52D1" w:rsidP="00D3233A">
      <w:pPr>
        <w:spacing w:line="240" w:lineRule="auto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ab/>
      </w:r>
      <w:r w:rsidRPr="005E52D1">
        <w:rPr>
          <w:rFonts w:asciiTheme="majorHAnsi" w:hAnsiTheme="majorHAnsi" w:cstheme="majorHAnsi"/>
          <w:szCs w:val="24"/>
        </w:rPr>
        <w:t>The following pseudocode shows how the program will load and validate course data from a file into a vector of `Course` objects and then search and print course information and prerequisites for advising.</w:t>
      </w:r>
    </w:p>
    <w:p w14:paraId="40B5F1B3" w14:textId="5CA7F258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// Data model</w:t>
      </w:r>
    </w:p>
    <w:p w14:paraId="3D5F4D3E" w14:textId="1B406C10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// Define</w:t>
      </w:r>
      <w:r w:rsidR="00BF1A3E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a structure to hold one course's information</w:t>
      </w:r>
    </w:p>
    <w:p w14:paraId="0C23074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STRUCT Course</w:t>
      </w:r>
    </w:p>
    <w:p w14:paraId="36DA509C" w14:textId="3827D232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STRING number              //course number, </w:t>
      </w:r>
      <w:r w:rsidR="006A0809">
        <w:rPr>
          <w:rFonts w:asciiTheme="majorHAnsi" w:hAnsiTheme="majorHAnsi" w:cstheme="majorHAnsi"/>
          <w:szCs w:val="24"/>
        </w:rPr>
        <w:t>ex.</w:t>
      </w:r>
      <w:r w:rsidRPr="00D3233A">
        <w:rPr>
          <w:rFonts w:asciiTheme="majorHAnsi" w:hAnsiTheme="majorHAnsi" w:cstheme="majorHAnsi"/>
          <w:szCs w:val="24"/>
        </w:rPr>
        <w:t xml:space="preserve"> CS300</w:t>
      </w:r>
    </w:p>
    <w:p w14:paraId="70533E25" w14:textId="1ABF4E34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STRING title               //course title, e</w:t>
      </w:r>
      <w:r w:rsidR="006A0809">
        <w:rPr>
          <w:rFonts w:asciiTheme="majorHAnsi" w:hAnsiTheme="majorHAnsi" w:cstheme="majorHAnsi"/>
          <w:szCs w:val="24"/>
        </w:rPr>
        <w:t>x</w:t>
      </w:r>
      <w:r w:rsidRPr="00D3233A">
        <w:rPr>
          <w:rFonts w:asciiTheme="majorHAnsi" w:hAnsiTheme="majorHAnsi" w:cstheme="majorHAnsi"/>
          <w:szCs w:val="24"/>
        </w:rPr>
        <w:t>.</w:t>
      </w:r>
      <w:r w:rsidR="006A0809">
        <w:rPr>
          <w:rFonts w:asciiTheme="majorHAnsi" w:hAnsiTheme="majorHAnsi" w:cstheme="majorHAnsi"/>
          <w:szCs w:val="24"/>
        </w:rPr>
        <w:t xml:space="preserve"> </w:t>
      </w:r>
      <w:r w:rsidRPr="00D3233A">
        <w:rPr>
          <w:rFonts w:asciiTheme="majorHAnsi" w:hAnsiTheme="majorHAnsi" w:cstheme="majorHAnsi"/>
          <w:szCs w:val="24"/>
        </w:rPr>
        <w:t>Data Structures</w:t>
      </w:r>
    </w:p>
    <w:p w14:paraId="44840A9A" w14:textId="7BFD7F19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LIST&lt;STRING&gt; prerequisites // list of prerequisite</w:t>
      </w:r>
      <w:r w:rsidR="006A0809">
        <w:rPr>
          <w:rFonts w:asciiTheme="majorHAnsi" w:hAnsiTheme="majorHAnsi" w:cstheme="majorHAnsi"/>
          <w:szCs w:val="24"/>
        </w:rPr>
        <w:t xml:space="preserve"> courses</w:t>
      </w:r>
    </w:p>
    <w:p w14:paraId="189784D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END STRUCT</w:t>
      </w:r>
    </w:p>
    <w:p w14:paraId="07D0369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469D54E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// Helper function signatures</w:t>
      </w:r>
    </w:p>
    <w:p w14:paraId="6A4D611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FUNCTION </w:t>
      </w:r>
      <w:proofErr w:type="gramStart"/>
      <w:r w:rsidRPr="00D3233A">
        <w:rPr>
          <w:rFonts w:asciiTheme="majorHAnsi" w:hAnsiTheme="majorHAnsi" w:cstheme="majorHAnsi"/>
          <w:szCs w:val="24"/>
        </w:rPr>
        <w:t>trim(</w:t>
      </w:r>
      <w:proofErr w:type="gramEnd"/>
      <w:r w:rsidRPr="00D3233A">
        <w:rPr>
          <w:rFonts w:asciiTheme="majorHAnsi" w:hAnsiTheme="majorHAnsi" w:cstheme="majorHAnsi"/>
          <w:szCs w:val="24"/>
        </w:rPr>
        <w:t>s: STRING) -&gt; STRING</w:t>
      </w:r>
    </w:p>
    <w:p w14:paraId="3593BB5A" w14:textId="5EE89246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</w:t>
      </w:r>
      <w:r w:rsidR="00BF1A3E">
        <w:rPr>
          <w:rFonts w:asciiTheme="majorHAnsi" w:hAnsiTheme="majorHAnsi" w:cstheme="majorHAnsi"/>
          <w:szCs w:val="24"/>
        </w:rPr>
        <w:t>R</w:t>
      </w:r>
      <w:r w:rsidRPr="00D3233A">
        <w:rPr>
          <w:rFonts w:asciiTheme="majorHAnsi" w:hAnsiTheme="majorHAnsi" w:cstheme="majorHAnsi"/>
          <w:szCs w:val="24"/>
        </w:rPr>
        <w:t>emove</w:t>
      </w:r>
      <w:r w:rsidR="00FD1D31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leading and trailing whitespace from s</w:t>
      </w:r>
    </w:p>
    <w:p w14:paraId="7F87446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END FUNCTION</w:t>
      </w:r>
    </w:p>
    <w:p w14:paraId="03584C6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D77162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FUNCTION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splitCSV</w:t>
      </w:r>
      <w:proofErr w:type="spellEnd"/>
      <w:r w:rsidRPr="00D3233A">
        <w:rPr>
          <w:rFonts w:asciiTheme="majorHAnsi" w:hAnsiTheme="majorHAnsi" w:cstheme="majorHAnsi"/>
          <w:szCs w:val="24"/>
        </w:rPr>
        <w:t>(</w:t>
      </w:r>
      <w:proofErr w:type="gramEnd"/>
      <w:r w:rsidRPr="00D3233A">
        <w:rPr>
          <w:rFonts w:asciiTheme="majorHAnsi" w:hAnsiTheme="majorHAnsi" w:cstheme="majorHAnsi"/>
          <w:szCs w:val="24"/>
        </w:rPr>
        <w:t>line: STRING) -&gt; LIST&lt;STRING&gt;</w:t>
      </w:r>
    </w:p>
    <w:p w14:paraId="0C99CC1C" w14:textId="1212CE4F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</w:t>
      </w:r>
      <w:r w:rsidR="00BF1A3E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>plit</w:t>
      </w:r>
      <w:r w:rsidR="00FD1D31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the given line on commas and return list of tokens</w:t>
      </w:r>
    </w:p>
    <w:p w14:paraId="0337FE0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END FUNCTION</w:t>
      </w:r>
    </w:p>
    <w:p w14:paraId="161A153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1AB8B7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FUNCTION </w:t>
      </w:r>
      <w:proofErr w:type="gramStart"/>
      <w:r w:rsidRPr="00D3233A">
        <w:rPr>
          <w:rFonts w:asciiTheme="majorHAnsi" w:hAnsiTheme="majorHAnsi" w:cstheme="majorHAnsi"/>
          <w:szCs w:val="24"/>
        </w:rPr>
        <w:t>join(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list: LIST&lt;STRING&gt;, </w:t>
      </w:r>
      <w:proofErr w:type="spellStart"/>
      <w:r w:rsidRPr="00D3233A">
        <w:rPr>
          <w:rFonts w:asciiTheme="majorHAnsi" w:hAnsiTheme="majorHAnsi" w:cstheme="majorHAnsi"/>
          <w:szCs w:val="24"/>
        </w:rPr>
        <w:t>sep</w:t>
      </w:r>
      <w:proofErr w:type="spellEnd"/>
      <w:r w:rsidRPr="00D3233A">
        <w:rPr>
          <w:rFonts w:asciiTheme="majorHAnsi" w:hAnsiTheme="majorHAnsi" w:cstheme="majorHAnsi"/>
          <w:szCs w:val="24"/>
        </w:rPr>
        <w:t>: STRING) -&gt; STRING</w:t>
      </w:r>
    </w:p>
    <w:p w14:paraId="2D12011D" w14:textId="1EB801D6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</w:t>
      </w:r>
      <w:r w:rsidR="00846A2D">
        <w:rPr>
          <w:rFonts w:asciiTheme="majorHAnsi" w:hAnsiTheme="majorHAnsi" w:cstheme="majorHAnsi"/>
          <w:szCs w:val="24"/>
        </w:rPr>
        <w:t>C</w:t>
      </w:r>
      <w:r w:rsidRPr="00D3233A">
        <w:rPr>
          <w:rFonts w:asciiTheme="majorHAnsi" w:hAnsiTheme="majorHAnsi" w:cstheme="majorHAnsi"/>
          <w:szCs w:val="24"/>
        </w:rPr>
        <w:t>oncatenate</w:t>
      </w:r>
      <w:r w:rsidR="00846A2D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all strings in </w:t>
      </w:r>
      <w:r w:rsidR="00846A2D">
        <w:rPr>
          <w:rFonts w:asciiTheme="majorHAnsi" w:hAnsiTheme="majorHAnsi" w:cstheme="majorHAnsi"/>
          <w:szCs w:val="24"/>
        </w:rPr>
        <w:t xml:space="preserve">the </w:t>
      </w:r>
      <w:r w:rsidRPr="00D3233A">
        <w:rPr>
          <w:rFonts w:asciiTheme="majorHAnsi" w:hAnsiTheme="majorHAnsi" w:cstheme="majorHAnsi"/>
          <w:szCs w:val="24"/>
        </w:rPr>
        <w:t xml:space="preserve">list with </w:t>
      </w:r>
      <w:proofErr w:type="spellStart"/>
      <w:r w:rsidRPr="00D3233A">
        <w:rPr>
          <w:rFonts w:asciiTheme="majorHAnsi" w:hAnsiTheme="majorHAnsi" w:cstheme="majorHAnsi"/>
          <w:szCs w:val="24"/>
        </w:rPr>
        <w:t>sep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between them</w:t>
      </w:r>
    </w:p>
    <w:p w14:paraId="26C187D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END FUNCTION</w:t>
      </w:r>
    </w:p>
    <w:p w14:paraId="6983EB9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4F2B098" w14:textId="0ED3D662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// Print</w:t>
      </w:r>
      <w:r w:rsidR="00846A2D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a single Course in a readable format</w:t>
      </w:r>
    </w:p>
    <w:p w14:paraId="6D6D606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lastRenderedPageBreak/>
        <w:t xml:space="preserve">FUNCTION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printCourse</w:t>
      </w:r>
      <w:proofErr w:type="spellEnd"/>
      <w:r w:rsidRPr="00D3233A">
        <w:rPr>
          <w:rFonts w:asciiTheme="majorHAnsi" w:hAnsiTheme="majorHAnsi" w:cstheme="majorHAnsi"/>
          <w:szCs w:val="24"/>
        </w:rPr>
        <w:t>(</w:t>
      </w:r>
      <w:proofErr w:type="gramEnd"/>
      <w:r w:rsidRPr="00D3233A">
        <w:rPr>
          <w:rFonts w:asciiTheme="majorHAnsi" w:hAnsiTheme="majorHAnsi" w:cstheme="majorHAnsi"/>
          <w:szCs w:val="24"/>
        </w:rPr>
        <w:t>c: Course)</w:t>
      </w:r>
    </w:p>
    <w:p w14:paraId="1819320E" w14:textId="0F653C90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print</w:t>
      </w:r>
      <w:r w:rsidR="00846A2D">
        <w:rPr>
          <w:rFonts w:asciiTheme="majorHAnsi" w:hAnsiTheme="majorHAnsi" w:cstheme="majorHAnsi"/>
          <w:szCs w:val="24"/>
        </w:rPr>
        <w:t xml:space="preserve">s a </w:t>
      </w:r>
      <w:r w:rsidRPr="00D3233A">
        <w:rPr>
          <w:rFonts w:asciiTheme="majorHAnsi" w:hAnsiTheme="majorHAnsi" w:cstheme="majorHAnsi"/>
          <w:szCs w:val="24"/>
        </w:rPr>
        <w:t>number and title on one line</w:t>
      </w:r>
    </w:p>
    <w:p w14:paraId="19A211B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PRINT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c.number</w:t>
      </w:r>
      <w:proofErr w:type="spellEnd"/>
      <w:proofErr w:type="gramEnd"/>
      <w:r w:rsidRPr="00D3233A">
        <w:rPr>
          <w:rFonts w:asciiTheme="majorHAnsi" w:hAnsiTheme="majorHAnsi" w:cstheme="majorHAnsi"/>
          <w:szCs w:val="24"/>
        </w:rPr>
        <w:t xml:space="preserve">, " - ",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c.title</w:t>
      </w:r>
      <w:proofErr w:type="spellEnd"/>
      <w:proofErr w:type="gramEnd"/>
    </w:p>
    <w:p w14:paraId="798D552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E09305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print prerequisites on another line</w:t>
      </w:r>
    </w:p>
    <w:p w14:paraId="0190F5E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IF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c.prerequisites</w:t>
      </w:r>
      <w:proofErr w:type="spellEnd"/>
      <w:proofErr w:type="gramEnd"/>
      <w:r w:rsidRPr="00D3233A">
        <w:rPr>
          <w:rFonts w:asciiTheme="majorHAnsi" w:hAnsiTheme="majorHAnsi" w:cstheme="majorHAnsi"/>
          <w:szCs w:val="24"/>
        </w:rPr>
        <w:t xml:space="preserve"> IS EMPTY</w:t>
      </w:r>
    </w:p>
    <w:p w14:paraId="3135F5B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PRINT "Prerequisites: None"</w:t>
      </w:r>
    </w:p>
    <w:p w14:paraId="7E1FFE56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ELSE</w:t>
      </w:r>
    </w:p>
    <w:p w14:paraId="2C6D2FE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PRINT "Prerequisites: ", </w:t>
      </w:r>
      <w:proofErr w:type="gramStart"/>
      <w:r w:rsidRPr="00D3233A">
        <w:rPr>
          <w:rFonts w:asciiTheme="majorHAnsi" w:hAnsiTheme="majorHAnsi" w:cstheme="majorHAnsi"/>
          <w:szCs w:val="24"/>
        </w:rPr>
        <w:t>join(</w:t>
      </w:r>
      <w:proofErr w:type="spellStart"/>
      <w:r w:rsidRPr="00D3233A">
        <w:rPr>
          <w:rFonts w:asciiTheme="majorHAnsi" w:hAnsiTheme="majorHAnsi" w:cstheme="majorHAnsi"/>
          <w:szCs w:val="24"/>
        </w:rPr>
        <w:t>c.prerequisites</w:t>
      </w:r>
      <w:proofErr w:type="spellEnd"/>
      <w:proofErr w:type="gramEnd"/>
      <w:r w:rsidRPr="00D3233A">
        <w:rPr>
          <w:rFonts w:asciiTheme="majorHAnsi" w:hAnsiTheme="majorHAnsi" w:cstheme="majorHAnsi"/>
          <w:szCs w:val="24"/>
        </w:rPr>
        <w:t>, ", ")</w:t>
      </w:r>
    </w:p>
    <w:p w14:paraId="73D470E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IF</w:t>
      </w:r>
    </w:p>
    <w:p w14:paraId="37FD78D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END FUNCTION</w:t>
      </w:r>
    </w:p>
    <w:p w14:paraId="1212697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764B00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5B16399" w14:textId="5770761E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// Load + Validate + Vector</w:t>
      </w:r>
    </w:p>
    <w:p w14:paraId="4F89CBAC" w14:textId="3FA2AEED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// </w:t>
      </w:r>
      <w:r w:rsidR="00F9797D">
        <w:rPr>
          <w:rFonts w:asciiTheme="majorHAnsi" w:hAnsiTheme="majorHAnsi" w:cstheme="majorHAnsi"/>
          <w:szCs w:val="24"/>
        </w:rPr>
        <w:t>Create f</w:t>
      </w:r>
      <w:r w:rsidRPr="00D3233A">
        <w:rPr>
          <w:rFonts w:asciiTheme="majorHAnsi" w:hAnsiTheme="majorHAnsi" w:cstheme="majorHAnsi"/>
          <w:szCs w:val="24"/>
        </w:rPr>
        <w:t>unction to load all courses from a file into a vector, with validation</w:t>
      </w:r>
    </w:p>
    <w:p w14:paraId="745753B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FUNCTION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loadCoursesFromFile</w:t>
      </w:r>
      <w:proofErr w:type="spellEnd"/>
      <w:r w:rsidRPr="00D3233A">
        <w:rPr>
          <w:rFonts w:asciiTheme="majorHAnsi" w:hAnsiTheme="majorHAnsi" w:cstheme="majorHAnsi"/>
          <w:szCs w:val="24"/>
        </w:rPr>
        <w:t>(</w:t>
      </w:r>
      <w:proofErr w:type="gramEnd"/>
      <w:r w:rsidRPr="00D3233A">
        <w:rPr>
          <w:rFonts w:asciiTheme="majorHAnsi" w:hAnsiTheme="majorHAnsi" w:cstheme="majorHAnsi"/>
          <w:szCs w:val="24"/>
        </w:rPr>
        <w:t>path: STRING) -&gt; VECTOR&lt;Course&gt;</w:t>
      </w:r>
    </w:p>
    <w:p w14:paraId="29198F1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this vector will hold one Course object per valid line from the file</w:t>
      </w:r>
    </w:p>
    <w:p w14:paraId="549240A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DECLARE </w:t>
      </w:r>
      <w:proofErr w:type="spellStart"/>
      <w:r w:rsidRPr="00D3233A">
        <w:rPr>
          <w:rFonts w:asciiTheme="majorHAnsi" w:hAnsiTheme="majorHAnsi" w:cstheme="majorHAnsi"/>
          <w:szCs w:val="24"/>
        </w:rPr>
        <w:t>coursesVec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AS VECTOR&lt;Course&gt; = EMPTY</w:t>
      </w:r>
    </w:p>
    <w:p w14:paraId="09C78A2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470BF68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store each raw line from the file for parsing</w:t>
      </w:r>
    </w:p>
    <w:p w14:paraId="30FE46C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DECLARE </w:t>
      </w:r>
      <w:proofErr w:type="spellStart"/>
      <w:r w:rsidRPr="00D3233A">
        <w:rPr>
          <w:rFonts w:asciiTheme="majorHAnsi" w:hAnsiTheme="majorHAnsi" w:cstheme="majorHAnsi"/>
          <w:szCs w:val="24"/>
        </w:rPr>
        <w:t>rawLines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AS LIST&lt;STRING&gt; = EMPTY</w:t>
      </w:r>
    </w:p>
    <w:p w14:paraId="25EE2C0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D1C5D1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hold any error messages from bad formatting or missing prerequisites</w:t>
      </w:r>
    </w:p>
    <w:p w14:paraId="042D077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DECLARE errors AS LIST&lt;STRING&gt; = EMPTY</w:t>
      </w:r>
    </w:p>
    <w:p w14:paraId="19A463A6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28F951F" w14:textId="5538F67D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</w:t>
      </w:r>
      <w:r w:rsidR="00CB1F0E">
        <w:rPr>
          <w:rFonts w:asciiTheme="majorHAnsi" w:hAnsiTheme="majorHAnsi" w:cstheme="majorHAnsi"/>
          <w:szCs w:val="24"/>
        </w:rPr>
        <w:t>O</w:t>
      </w:r>
      <w:r w:rsidRPr="00D3233A">
        <w:rPr>
          <w:rFonts w:asciiTheme="majorHAnsi" w:hAnsiTheme="majorHAnsi" w:cstheme="majorHAnsi"/>
          <w:szCs w:val="24"/>
        </w:rPr>
        <w:t>pen the file for reading</w:t>
      </w:r>
    </w:p>
    <w:p w14:paraId="69589A7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FILE f ← OPEN path FOR READ</w:t>
      </w:r>
    </w:p>
    <w:p w14:paraId="072B40D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1626D7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lastRenderedPageBreak/>
        <w:t xml:space="preserve">    </w:t>
      </w:r>
      <w:proofErr w:type="gramStart"/>
      <w:r w:rsidRPr="00D3233A">
        <w:rPr>
          <w:rFonts w:asciiTheme="majorHAnsi" w:hAnsiTheme="majorHAnsi" w:cstheme="majorHAnsi"/>
          <w:szCs w:val="24"/>
        </w:rPr>
        <w:t>IF f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IS NULL</w:t>
      </w:r>
    </w:p>
    <w:p w14:paraId="580F2CE6" w14:textId="781D42DD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if </w:t>
      </w:r>
      <w:r w:rsidR="00CB1F0E">
        <w:rPr>
          <w:rFonts w:asciiTheme="majorHAnsi" w:hAnsiTheme="majorHAnsi" w:cstheme="majorHAnsi"/>
          <w:szCs w:val="24"/>
        </w:rPr>
        <w:t>file cannot be opened</w:t>
      </w:r>
      <w:r w:rsidRPr="00D3233A">
        <w:rPr>
          <w:rFonts w:asciiTheme="majorHAnsi" w:hAnsiTheme="majorHAnsi" w:cstheme="majorHAnsi"/>
          <w:szCs w:val="24"/>
        </w:rPr>
        <w:t>, report and return an empty vector</w:t>
      </w:r>
    </w:p>
    <w:p w14:paraId="593A614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PRINT "Error: Cannot open file: ", path</w:t>
      </w:r>
    </w:p>
    <w:p w14:paraId="2FB1AB1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RETURN </w:t>
      </w:r>
      <w:proofErr w:type="spellStart"/>
      <w:r w:rsidRPr="00D3233A">
        <w:rPr>
          <w:rFonts w:asciiTheme="majorHAnsi" w:hAnsiTheme="majorHAnsi" w:cstheme="majorHAnsi"/>
          <w:szCs w:val="24"/>
        </w:rPr>
        <w:t>coursesVec</w:t>
      </w:r>
      <w:proofErr w:type="spellEnd"/>
    </w:p>
    <w:p w14:paraId="4DFD7F3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IF</w:t>
      </w:r>
    </w:p>
    <w:p w14:paraId="21B011F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AAD09B6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---------- STEP 1: Read all non-empty lines from the file ----------</w:t>
      </w:r>
    </w:p>
    <w:p w14:paraId="5B5A900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FOR EACH line </w:t>
      </w:r>
      <w:proofErr w:type="gramStart"/>
      <w:r w:rsidRPr="00D3233A">
        <w:rPr>
          <w:rFonts w:asciiTheme="majorHAnsi" w:hAnsiTheme="majorHAnsi" w:cstheme="majorHAnsi"/>
          <w:szCs w:val="24"/>
        </w:rPr>
        <w:t>IN f</w:t>
      </w:r>
      <w:proofErr w:type="gramEnd"/>
    </w:p>
    <w:p w14:paraId="3C54B27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iterate through file until end-of-file</w:t>
      </w:r>
    </w:p>
    <w:p w14:paraId="184F491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4B494C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IF line IS NOT EMPTY</w:t>
      </w:r>
    </w:p>
    <w:p w14:paraId="0EBBAB4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// keep only lines that contain some text</w:t>
      </w:r>
    </w:p>
    <w:p w14:paraId="50A74DC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D5F12C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APPEND </w:t>
      </w:r>
      <w:proofErr w:type="spellStart"/>
      <w:r w:rsidRPr="00D3233A">
        <w:rPr>
          <w:rFonts w:asciiTheme="majorHAnsi" w:hAnsiTheme="majorHAnsi" w:cstheme="majorHAnsi"/>
          <w:szCs w:val="24"/>
        </w:rPr>
        <w:t>rawLines</w:t>
      </w:r>
      <w:proofErr w:type="spellEnd"/>
      <w:r w:rsidRPr="00D3233A">
        <w:rPr>
          <w:rFonts w:asciiTheme="majorHAnsi" w:hAnsiTheme="majorHAnsi" w:cstheme="majorHAnsi"/>
          <w:szCs w:val="24"/>
        </w:rPr>
        <w:t>, line</w:t>
      </w:r>
    </w:p>
    <w:p w14:paraId="0360F79A" w14:textId="6D1B6D61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add this raw line to list for later parsing</w:t>
      </w:r>
    </w:p>
    <w:p w14:paraId="3A077A1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END IF</w:t>
      </w:r>
    </w:p>
    <w:p w14:paraId="4BE4294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FOR</w:t>
      </w:r>
    </w:p>
    <w:p w14:paraId="0B0FC5D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724613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close the file once reading is complete</w:t>
      </w:r>
    </w:p>
    <w:p w14:paraId="49B1DAE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CLOSE f</w:t>
      </w:r>
    </w:p>
    <w:p w14:paraId="64A333A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40139C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---------- STEP 2: First pass - parse each line into a Course ----------</w:t>
      </w:r>
    </w:p>
    <w:p w14:paraId="1E1346CA" w14:textId="78B8DBDD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</w:t>
      </w:r>
      <w:r w:rsidR="001B1BD7">
        <w:rPr>
          <w:rFonts w:asciiTheme="majorHAnsi" w:hAnsiTheme="majorHAnsi" w:cstheme="majorHAnsi"/>
          <w:szCs w:val="24"/>
        </w:rPr>
        <w:t>E</w:t>
      </w:r>
      <w:r w:rsidRPr="00D3233A">
        <w:rPr>
          <w:rFonts w:asciiTheme="majorHAnsi" w:hAnsiTheme="majorHAnsi" w:cstheme="majorHAnsi"/>
          <w:szCs w:val="24"/>
        </w:rPr>
        <w:t>nforce that each line has at least a course number and title.</w:t>
      </w:r>
    </w:p>
    <w:p w14:paraId="648F7AA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F60B57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FOR EACH line IN </w:t>
      </w:r>
      <w:proofErr w:type="spellStart"/>
      <w:r w:rsidRPr="00D3233A">
        <w:rPr>
          <w:rFonts w:asciiTheme="majorHAnsi" w:hAnsiTheme="majorHAnsi" w:cstheme="majorHAnsi"/>
          <w:szCs w:val="24"/>
        </w:rPr>
        <w:t>rawLines</w:t>
      </w:r>
      <w:proofErr w:type="spellEnd"/>
    </w:p>
    <w:p w14:paraId="6C1DEEBE" w14:textId="6AA09473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process every raw line read</w:t>
      </w:r>
    </w:p>
    <w:p w14:paraId="535CD38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B2AC5A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tokens ← </w:t>
      </w:r>
      <w:proofErr w:type="spellStart"/>
      <w:r w:rsidRPr="00D3233A">
        <w:rPr>
          <w:rFonts w:asciiTheme="majorHAnsi" w:hAnsiTheme="majorHAnsi" w:cstheme="majorHAnsi"/>
          <w:szCs w:val="24"/>
        </w:rPr>
        <w:t>splitCSV</w:t>
      </w:r>
      <w:proofErr w:type="spellEnd"/>
      <w:r w:rsidRPr="00D3233A">
        <w:rPr>
          <w:rFonts w:asciiTheme="majorHAnsi" w:hAnsiTheme="majorHAnsi" w:cstheme="majorHAnsi"/>
          <w:szCs w:val="24"/>
        </w:rPr>
        <w:t>(line)</w:t>
      </w:r>
    </w:p>
    <w:p w14:paraId="22EE07B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lastRenderedPageBreak/>
        <w:t xml:space="preserve">            // split the line by comma into an array of tokens</w:t>
      </w:r>
    </w:p>
    <w:p w14:paraId="20ABB69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05429B1" w14:textId="43FCF96C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</w:t>
      </w:r>
      <w:proofErr w:type="gramStart"/>
      <w:r w:rsidRPr="00D3233A">
        <w:rPr>
          <w:rFonts w:asciiTheme="majorHAnsi" w:hAnsiTheme="majorHAnsi" w:cstheme="majorHAnsi"/>
          <w:szCs w:val="24"/>
        </w:rPr>
        <w:t>tokens[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0] = course number, </w:t>
      </w:r>
      <w:proofErr w:type="gramStart"/>
      <w:r w:rsidRPr="00D3233A">
        <w:rPr>
          <w:rFonts w:asciiTheme="majorHAnsi" w:hAnsiTheme="majorHAnsi" w:cstheme="majorHAnsi"/>
          <w:szCs w:val="24"/>
        </w:rPr>
        <w:t>tokens[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1] = title, </w:t>
      </w:r>
      <w:proofErr w:type="gramStart"/>
      <w:r w:rsidRPr="00D3233A">
        <w:rPr>
          <w:rFonts w:asciiTheme="majorHAnsi" w:hAnsiTheme="majorHAnsi" w:cstheme="majorHAnsi"/>
          <w:szCs w:val="24"/>
        </w:rPr>
        <w:t>tokens[</w:t>
      </w:r>
      <w:proofErr w:type="gramEnd"/>
      <w:r w:rsidRPr="00D3233A">
        <w:rPr>
          <w:rFonts w:asciiTheme="majorHAnsi" w:hAnsiTheme="majorHAnsi" w:cstheme="majorHAnsi"/>
          <w:szCs w:val="24"/>
        </w:rPr>
        <w:t>2+] = prerequisites</w:t>
      </w:r>
    </w:p>
    <w:p w14:paraId="37D00EB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43D265A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IF </w:t>
      </w:r>
      <w:proofErr w:type="gramStart"/>
      <w:r w:rsidRPr="00D3233A">
        <w:rPr>
          <w:rFonts w:asciiTheme="majorHAnsi" w:hAnsiTheme="majorHAnsi" w:cstheme="majorHAnsi"/>
          <w:szCs w:val="24"/>
        </w:rPr>
        <w:t>LENGTH(</w:t>
      </w:r>
      <w:proofErr w:type="gramEnd"/>
      <w:r w:rsidRPr="00D3233A">
        <w:rPr>
          <w:rFonts w:asciiTheme="majorHAnsi" w:hAnsiTheme="majorHAnsi" w:cstheme="majorHAnsi"/>
          <w:szCs w:val="24"/>
        </w:rPr>
        <w:t>tokens) &lt; 2</w:t>
      </w:r>
    </w:p>
    <w:p w14:paraId="79922BE7" w14:textId="41400E05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// if </w:t>
      </w:r>
      <w:r w:rsidR="00E504EC">
        <w:rPr>
          <w:rFonts w:asciiTheme="majorHAnsi" w:hAnsiTheme="majorHAnsi" w:cstheme="majorHAnsi"/>
          <w:szCs w:val="24"/>
        </w:rPr>
        <w:t xml:space="preserve">there are </w:t>
      </w:r>
      <w:r w:rsidRPr="00D3233A">
        <w:rPr>
          <w:rFonts w:asciiTheme="majorHAnsi" w:hAnsiTheme="majorHAnsi" w:cstheme="majorHAnsi"/>
          <w:szCs w:val="24"/>
        </w:rPr>
        <w:t>less than 2 tokens, then the line does not have number + title</w:t>
      </w:r>
    </w:p>
    <w:p w14:paraId="77AB294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C5AE25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APPEND errors, "Bad line (needs number and title): " + line</w:t>
      </w:r>
    </w:p>
    <w:p w14:paraId="45AA9001" w14:textId="6BC6C3C5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record</w:t>
      </w:r>
      <w:r w:rsidR="00E504EC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a validation error describing the bad line</w:t>
      </w:r>
    </w:p>
    <w:p w14:paraId="3B63533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C7BA76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CONTINUE</w:t>
      </w:r>
    </w:p>
    <w:p w14:paraId="5ED17554" w14:textId="01F9EB5B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skip</w:t>
      </w:r>
      <w:r w:rsidR="00E504EC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creating a Course from this line</w:t>
      </w:r>
    </w:p>
    <w:p w14:paraId="248EF4C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END IF</w:t>
      </w:r>
    </w:p>
    <w:p w14:paraId="1B523BC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CCC434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Extract and clean up the course number and title</w:t>
      </w:r>
    </w:p>
    <w:p w14:paraId="033E73B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num   ← trim(</w:t>
      </w:r>
      <w:proofErr w:type="gramStart"/>
      <w:r w:rsidRPr="00D3233A">
        <w:rPr>
          <w:rFonts w:asciiTheme="majorHAnsi" w:hAnsiTheme="majorHAnsi" w:cstheme="majorHAnsi"/>
          <w:szCs w:val="24"/>
        </w:rPr>
        <w:t>tokens[</w:t>
      </w:r>
      <w:proofErr w:type="gramEnd"/>
      <w:r w:rsidRPr="00D3233A">
        <w:rPr>
          <w:rFonts w:asciiTheme="majorHAnsi" w:hAnsiTheme="majorHAnsi" w:cstheme="majorHAnsi"/>
          <w:szCs w:val="24"/>
        </w:rPr>
        <w:t>0</w:t>
      </w:r>
      <w:proofErr w:type="gramStart"/>
      <w:r w:rsidRPr="00D3233A">
        <w:rPr>
          <w:rFonts w:asciiTheme="majorHAnsi" w:hAnsiTheme="majorHAnsi" w:cstheme="majorHAnsi"/>
          <w:szCs w:val="24"/>
        </w:rPr>
        <w:t>])  /</w:t>
      </w:r>
      <w:proofErr w:type="gramEnd"/>
      <w:r w:rsidRPr="00D3233A">
        <w:rPr>
          <w:rFonts w:asciiTheme="majorHAnsi" w:hAnsiTheme="majorHAnsi" w:cstheme="majorHAnsi"/>
          <w:szCs w:val="24"/>
        </w:rPr>
        <w:t>/ course number with whitespace trimmed</w:t>
      </w:r>
    </w:p>
    <w:p w14:paraId="0DE9A9F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title ← trim(</w:t>
      </w:r>
      <w:proofErr w:type="gramStart"/>
      <w:r w:rsidRPr="00D3233A">
        <w:rPr>
          <w:rFonts w:asciiTheme="majorHAnsi" w:hAnsiTheme="majorHAnsi" w:cstheme="majorHAnsi"/>
          <w:szCs w:val="24"/>
        </w:rPr>
        <w:t>tokens[</w:t>
      </w:r>
      <w:proofErr w:type="gramEnd"/>
      <w:r w:rsidRPr="00D3233A">
        <w:rPr>
          <w:rFonts w:asciiTheme="majorHAnsi" w:hAnsiTheme="majorHAnsi" w:cstheme="majorHAnsi"/>
          <w:szCs w:val="24"/>
        </w:rPr>
        <w:t>1</w:t>
      </w:r>
      <w:proofErr w:type="gramStart"/>
      <w:r w:rsidRPr="00D3233A">
        <w:rPr>
          <w:rFonts w:asciiTheme="majorHAnsi" w:hAnsiTheme="majorHAnsi" w:cstheme="majorHAnsi"/>
          <w:szCs w:val="24"/>
        </w:rPr>
        <w:t>])  /</w:t>
      </w:r>
      <w:proofErr w:type="gramEnd"/>
      <w:r w:rsidRPr="00D3233A">
        <w:rPr>
          <w:rFonts w:asciiTheme="majorHAnsi" w:hAnsiTheme="majorHAnsi" w:cstheme="majorHAnsi"/>
          <w:szCs w:val="24"/>
        </w:rPr>
        <w:t>/ course title with whitespace trimmed</w:t>
      </w:r>
    </w:p>
    <w:p w14:paraId="67E4283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6E899A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Build the list of prerequisites for this course (if any)</w:t>
      </w:r>
    </w:p>
    <w:p w14:paraId="145A9DC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DECLARE </w:t>
      </w:r>
      <w:proofErr w:type="spellStart"/>
      <w:r w:rsidRPr="00D3233A">
        <w:rPr>
          <w:rFonts w:asciiTheme="majorHAnsi" w:hAnsiTheme="majorHAnsi" w:cstheme="majorHAnsi"/>
          <w:szCs w:val="24"/>
        </w:rPr>
        <w:t>prereqs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AS LIST&lt;STRING&gt; = EMPTY</w:t>
      </w:r>
    </w:p>
    <w:p w14:paraId="7364223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381EEB9" w14:textId="74F54F8E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Start</w:t>
      </w:r>
      <w:r w:rsidR="00E504EC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from index 2 because index 0 is number, 1 is title</w:t>
      </w:r>
    </w:p>
    <w:p w14:paraId="0AB01F8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FOR </w:t>
      </w:r>
      <w:proofErr w:type="spellStart"/>
      <w:r w:rsidRPr="00D3233A">
        <w:rPr>
          <w:rFonts w:asciiTheme="majorHAnsi" w:hAnsiTheme="majorHAnsi" w:cstheme="majorHAnsi"/>
          <w:szCs w:val="24"/>
        </w:rPr>
        <w:t>i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FROM 2 TO </w:t>
      </w:r>
      <w:proofErr w:type="gramStart"/>
      <w:r w:rsidRPr="00D3233A">
        <w:rPr>
          <w:rFonts w:asciiTheme="majorHAnsi" w:hAnsiTheme="majorHAnsi" w:cstheme="majorHAnsi"/>
          <w:szCs w:val="24"/>
        </w:rPr>
        <w:t>LENGTH(</w:t>
      </w:r>
      <w:proofErr w:type="gramEnd"/>
      <w:r w:rsidRPr="00D3233A">
        <w:rPr>
          <w:rFonts w:asciiTheme="majorHAnsi" w:hAnsiTheme="majorHAnsi" w:cstheme="majorHAnsi"/>
          <w:szCs w:val="24"/>
        </w:rPr>
        <w:t>tokens) - 1</w:t>
      </w:r>
    </w:p>
    <w:p w14:paraId="21B63C3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p ← trim(tokens[</w:t>
      </w:r>
      <w:proofErr w:type="spellStart"/>
      <w:r w:rsidRPr="00D3233A">
        <w:rPr>
          <w:rFonts w:asciiTheme="majorHAnsi" w:hAnsiTheme="majorHAnsi" w:cstheme="majorHAnsi"/>
          <w:szCs w:val="24"/>
        </w:rPr>
        <w:t>i</w:t>
      </w:r>
      <w:proofErr w:type="spellEnd"/>
      <w:proofErr w:type="gramStart"/>
      <w:r w:rsidRPr="00D3233A">
        <w:rPr>
          <w:rFonts w:asciiTheme="majorHAnsi" w:hAnsiTheme="majorHAnsi" w:cstheme="majorHAnsi"/>
          <w:szCs w:val="24"/>
        </w:rPr>
        <w:t>])  /</w:t>
      </w:r>
      <w:proofErr w:type="gramEnd"/>
      <w:r w:rsidRPr="00D3233A">
        <w:rPr>
          <w:rFonts w:asciiTheme="majorHAnsi" w:hAnsiTheme="majorHAnsi" w:cstheme="majorHAnsi"/>
          <w:szCs w:val="24"/>
        </w:rPr>
        <w:t>/ trim whitespace from the token</w:t>
      </w:r>
    </w:p>
    <w:p w14:paraId="67319A7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500C5A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IF p IS NOT EMPTY</w:t>
      </w:r>
    </w:p>
    <w:p w14:paraId="39ABE83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if the token is not an empty string, treat it as a prerequisite ID</w:t>
      </w:r>
    </w:p>
    <w:p w14:paraId="12F78D2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DEDB8A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lastRenderedPageBreak/>
        <w:t xml:space="preserve">                APPEND </w:t>
      </w:r>
      <w:proofErr w:type="spellStart"/>
      <w:r w:rsidRPr="00D3233A">
        <w:rPr>
          <w:rFonts w:asciiTheme="majorHAnsi" w:hAnsiTheme="majorHAnsi" w:cstheme="majorHAnsi"/>
          <w:szCs w:val="24"/>
        </w:rPr>
        <w:t>prereqs</w:t>
      </w:r>
      <w:proofErr w:type="spellEnd"/>
      <w:r w:rsidRPr="00D3233A">
        <w:rPr>
          <w:rFonts w:asciiTheme="majorHAnsi" w:hAnsiTheme="majorHAnsi" w:cstheme="majorHAnsi"/>
          <w:szCs w:val="24"/>
        </w:rPr>
        <w:t>, p</w:t>
      </w:r>
    </w:p>
    <w:p w14:paraId="63D0AE36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// append this prerequisite course number to the list</w:t>
      </w:r>
    </w:p>
    <w:p w14:paraId="57B8308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END IF</w:t>
      </w:r>
    </w:p>
    <w:p w14:paraId="502A558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END FOR</w:t>
      </w:r>
    </w:p>
    <w:p w14:paraId="7C1A516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18B263D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Create a new Course object and populate its fields</w:t>
      </w:r>
    </w:p>
    <w:p w14:paraId="0EAE1F1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c ← NEW Course</w:t>
      </w:r>
    </w:p>
    <w:p w14:paraId="48EB1D8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</w:t>
      </w:r>
      <w:proofErr w:type="spellStart"/>
      <w:r w:rsidRPr="00D3233A">
        <w:rPr>
          <w:rFonts w:asciiTheme="majorHAnsi" w:hAnsiTheme="majorHAnsi" w:cstheme="majorHAnsi"/>
          <w:szCs w:val="24"/>
        </w:rPr>
        <w:t>c.number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← num                // set the course number</w:t>
      </w:r>
    </w:p>
    <w:p w14:paraId="7ED8A70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</w:t>
      </w:r>
      <w:proofErr w:type="spellStart"/>
      <w:r w:rsidRPr="00D3233A">
        <w:rPr>
          <w:rFonts w:asciiTheme="majorHAnsi" w:hAnsiTheme="majorHAnsi" w:cstheme="majorHAnsi"/>
          <w:szCs w:val="24"/>
        </w:rPr>
        <w:t>c.title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← title               // set the course title</w:t>
      </w:r>
    </w:p>
    <w:p w14:paraId="588C68F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</w:t>
      </w:r>
      <w:proofErr w:type="spellStart"/>
      <w:r w:rsidRPr="00D3233A">
        <w:rPr>
          <w:rFonts w:asciiTheme="majorHAnsi" w:hAnsiTheme="majorHAnsi" w:cstheme="majorHAnsi"/>
          <w:szCs w:val="24"/>
        </w:rPr>
        <w:t>c.prerequisites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← </w:t>
      </w:r>
      <w:proofErr w:type="spellStart"/>
      <w:r w:rsidRPr="00D3233A">
        <w:rPr>
          <w:rFonts w:asciiTheme="majorHAnsi" w:hAnsiTheme="majorHAnsi" w:cstheme="majorHAnsi"/>
          <w:szCs w:val="24"/>
        </w:rPr>
        <w:t>prereqs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    // set the list of prerequisites</w:t>
      </w:r>
    </w:p>
    <w:p w14:paraId="1DA4D3F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76519C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Add the completed Course object to the vector of courses</w:t>
      </w:r>
    </w:p>
    <w:p w14:paraId="5C99C53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APPEND </w:t>
      </w:r>
      <w:proofErr w:type="spellStart"/>
      <w:r w:rsidRPr="00D3233A">
        <w:rPr>
          <w:rFonts w:asciiTheme="majorHAnsi" w:hAnsiTheme="majorHAnsi" w:cstheme="majorHAnsi"/>
          <w:szCs w:val="24"/>
        </w:rPr>
        <w:t>coursesVec</w:t>
      </w:r>
      <w:proofErr w:type="spellEnd"/>
      <w:r w:rsidRPr="00D3233A">
        <w:rPr>
          <w:rFonts w:asciiTheme="majorHAnsi" w:hAnsiTheme="majorHAnsi" w:cstheme="majorHAnsi"/>
          <w:szCs w:val="24"/>
        </w:rPr>
        <w:t>, c</w:t>
      </w:r>
    </w:p>
    <w:p w14:paraId="122FF9D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FOR</w:t>
      </w:r>
    </w:p>
    <w:p w14:paraId="02E6479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75442E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---------- STEP 3: Second pass - validate all prerequisite references ----------</w:t>
      </w:r>
    </w:p>
    <w:p w14:paraId="56970E0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Every prerequisite listed must exist as a course in the file.</w:t>
      </w:r>
    </w:p>
    <w:p w14:paraId="7C02144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6D1040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Create a set of valid course numbers for quick existence checks</w:t>
      </w:r>
    </w:p>
    <w:p w14:paraId="4B94030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DECLARE </w:t>
      </w:r>
      <w:proofErr w:type="spellStart"/>
      <w:r w:rsidRPr="00D3233A">
        <w:rPr>
          <w:rFonts w:asciiTheme="majorHAnsi" w:hAnsiTheme="majorHAnsi" w:cstheme="majorHAnsi"/>
          <w:szCs w:val="24"/>
        </w:rPr>
        <w:t>courseIndex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 AS SET&lt;STRING&gt; = EMPTY</w:t>
      </w:r>
    </w:p>
    <w:p w14:paraId="08448A2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4874712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FOR EACH c IN </w:t>
      </w:r>
      <w:proofErr w:type="spellStart"/>
      <w:r w:rsidRPr="00D3233A">
        <w:rPr>
          <w:rFonts w:asciiTheme="majorHAnsi" w:hAnsiTheme="majorHAnsi" w:cstheme="majorHAnsi"/>
          <w:szCs w:val="24"/>
        </w:rPr>
        <w:t>coursesVec</w:t>
      </w:r>
      <w:proofErr w:type="spellEnd"/>
    </w:p>
    <w:p w14:paraId="3626ACF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add each known course number to the index set</w:t>
      </w:r>
    </w:p>
    <w:p w14:paraId="04C6E6A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D8BB43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INSERT </w:t>
      </w:r>
      <w:proofErr w:type="spellStart"/>
      <w:r w:rsidRPr="00D3233A">
        <w:rPr>
          <w:rFonts w:asciiTheme="majorHAnsi" w:hAnsiTheme="majorHAnsi" w:cstheme="majorHAnsi"/>
          <w:szCs w:val="24"/>
        </w:rPr>
        <w:t>courseIndex</w:t>
      </w:r>
      <w:proofErr w:type="spellEnd"/>
      <w:r w:rsidRPr="00D3233A">
        <w:rPr>
          <w:rFonts w:asciiTheme="majorHAnsi" w:hAnsiTheme="majorHAnsi" w:cstheme="majorHAnsi"/>
          <w:szCs w:val="24"/>
        </w:rPr>
        <w:t xml:space="preserve">,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c.number</w:t>
      </w:r>
      <w:proofErr w:type="spellEnd"/>
      <w:proofErr w:type="gramEnd"/>
    </w:p>
    <w:p w14:paraId="538C8AA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FOR</w:t>
      </w:r>
    </w:p>
    <w:p w14:paraId="409D50B6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E2E39F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Check each course's prerequisites against the index</w:t>
      </w:r>
    </w:p>
    <w:p w14:paraId="7E73CA5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lastRenderedPageBreak/>
        <w:t xml:space="preserve">    FOR EACH c IN </w:t>
      </w:r>
      <w:proofErr w:type="spellStart"/>
      <w:r w:rsidRPr="00D3233A">
        <w:rPr>
          <w:rFonts w:asciiTheme="majorHAnsi" w:hAnsiTheme="majorHAnsi" w:cstheme="majorHAnsi"/>
          <w:szCs w:val="24"/>
        </w:rPr>
        <w:t>coursesVec</w:t>
      </w:r>
      <w:proofErr w:type="spellEnd"/>
    </w:p>
    <w:p w14:paraId="4F6C8EA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FOR </w:t>
      </w:r>
      <w:proofErr w:type="gramStart"/>
      <w:r w:rsidRPr="00D3233A">
        <w:rPr>
          <w:rFonts w:asciiTheme="majorHAnsi" w:hAnsiTheme="majorHAnsi" w:cstheme="majorHAnsi"/>
          <w:szCs w:val="24"/>
        </w:rPr>
        <w:t>EACH p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IN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c.prerequisites</w:t>
      </w:r>
      <w:proofErr w:type="spellEnd"/>
      <w:proofErr w:type="gramEnd"/>
    </w:p>
    <w:p w14:paraId="12A8A40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// for each prerequisite ID attached to this course</w:t>
      </w:r>
    </w:p>
    <w:p w14:paraId="6AA9B62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BBEAC1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IF p NOT IN </w:t>
      </w:r>
      <w:proofErr w:type="spellStart"/>
      <w:r w:rsidRPr="00D3233A">
        <w:rPr>
          <w:rFonts w:asciiTheme="majorHAnsi" w:hAnsiTheme="majorHAnsi" w:cstheme="majorHAnsi"/>
          <w:szCs w:val="24"/>
        </w:rPr>
        <w:t>courseIndex</w:t>
      </w:r>
      <w:proofErr w:type="spellEnd"/>
    </w:p>
    <w:p w14:paraId="2CDC129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if the prerequisite number is not in the set of courses</w:t>
      </w:r>
    </w:p>
    <w:p w14:paraId="11C1315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B8DFF2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APPEND errors, "Missing course for prerequisite '" + p +</w:t>
      </w:r>
    </w:p>
    <w:p w14:paraId="5182C91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   "' (referenced by " +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c.number</w:t>
      </w:r>
      <w:proofErr w:type="spellEnd"/>
      <w:proofErr w:type="gramEnd"/>
      <w:r w:rsidRPr="00D3233A">
        <w:rPr>
          <w:rFonts w:asciiTheme="majorHAnsi" w:hAnsiTheme="majorHAnsi" w:cstheme="majorHAnsi"/>
          <w:szCs w:val="24"/>
        </w:rPr>
        <w:t xml:space="preserve"> + ")"</w:t>
      </w:r>
    </w:p>
    <w:p w14:paraId="21689713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// record that this prerequisite is invalid or undefined</w:t>
      </w:r>
    </w:p>
    <w:p w14:paraId="44787E1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END IF</w:t>
      </w:r>
    </w:p>
    <w:p w14:paraId="5D89BEB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END FOR</w:t>
      </w:r>
    </w:p>
    <w:p w14:paraId="0866A9E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590F5E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FOR</w:t>
      </w:r>
    </w:p>
    <w:p w14:paraId="42B6167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E885F8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---------- STEP 4: Report any validation errors to the user ----------</w:t>
      </w:r>
    </w:p>
    <w:p w14:paraId="30C5431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IF </w:t>
      </w:r>
      <w:proofErr w:type="gramStart"/>
      <w:r w:rsidRPr="00D3233A">
        <w:rPr>
          <w:rFonts w:asciiTheme="majorHAnsi" w:hAnsiTheme="majorHAnsi" w:cstheme="majorHAnsi"/>
          <w:szCs w:val="24"/>
        </w:rPr>
        <w:t>NOT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errors IS EMPTY</w:t>
      </w:r>
    </w:p>
    <w:p w14:paraId="1AAA9D2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if we collected at least one error message</w:t>
      </w:r>
    </w:p>
    <w:p w14:paraId="1E5C6B1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A851D7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PRINT "Validation errors:"</w:t>
      </w:r>
    </w:p>
    <w:p w14:paraId="3FC8E68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// label the following lines as error output</w:t>
      </w:r>
    </w:p>
    <w:p w14:paraId="193FAF2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B2ECE7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FOR EACH e IN errors</w:t>
      </w:r>
    </w:p>
    <w:p w14:paraId="0DB3BBF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// iterate over each error message</w:t>
      </w:r>
    </w:p>
    <w:p w14:paraId="433FD66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31183D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PRINT </w:t>
      </w:r>
      <w:proofErr w:type="gramStart"/>
      <w:r w:rsidRPr="00D3233A">
        <w:rPr>
          <w:rFonts w:asciiTheme="majorHAnsi" w:hAnsiTheme="majorHAnsi" w:cstheme="majorHAnsi"/>
          <w:szCs w:val="24"/>
        </w:rPr>
        <w:t>"  -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", e</w:t>
      </w:r>
    </w:p>
    <w:p w14:paraId="51FC899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print the error with a bullet</w:t>
      </w:r>
    </w:p>
    <w:p w14:paraId="6036D9D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END FOR</w:t>
      </w:r>
    </w:p>
    <w:p w14:paraId="3351081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C825E97" w14:textId="77777777" w:rsidR="008D5C43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</w:t>
      </w:r>
      <w:r w:rsidR="008D5C43">
        <w:rPr>
          <w:rFonts w:asciiTheme="majorHAnsi" w:hAnsiTheme="majorHAnsi" w:cstheme="majorHAnsi"/>
          <w:szCs w:val="24"/>
        </w:rPr>
        <w:t>H</w:t>
      </w:r>
      <w:r w:rsidRPr="00D3233A">
        <w:rPr>
          <w:rFonts w:asciiTheme="majorHAnsi" w:hAnsiTheme="majorHAnsi" w:cstheme="majorHAnsi"/>
          <w:szCs w:val="24"/>
        </w:rPr>
        <w:t>alt the program here or still return the partially valid data.</w:t>
      </w:r>
    </w:p>
    <w:p w14:paraId="750DC2F3" w14:textId="6A1F5A12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BFCCCCE" w14:textId="0F6E1FEA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</w:t>
      </w:r>
      <w:r w:rsidR="008D5C43">
        <w:rPr>
          <w:rFonts w:asciiTheme="majorHAnsi" w:hAnsiTheme="majorHAnsi" w:cstheme="majorHAnsi"/>
          <w:szCs w:val="24"/>
        </w:rPr>
        <w:t xml:space="preserve">Report </w:t>
      </w:r>
      <w:r w:rsidRPr="00D3233A">
        <w:rPr>
          <w:rFonts w:asciiTheme="majorHAnsi" w:hAnsiTheme="majorHAnsi" w:cstheme="majorHAnsi"/>
          <w:szCs w:val="24"/>
        </w:rPr>
        <w:t xml:space="preserve">the errors and </w:t>
      </w:r>
      <w:proofErr w:type="gramStart"/>
      <w:r w:rsidRPr="00D3233A">
        <w:rPr>
          <w:rFonts w:asciiTheme="majorHAnsi" w:hAnsiTheme="majorHAnsi" w:cstheme="majorHAnsi"/>
          <w:szCs w:val="24"/>
        </w:rPr>
        <w:t>returns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the vector of parsed courses.</w:t>
      </w:r>
    </w:p>
    <w:p w14:paraId="1C49BD4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IF</w:t>
      </w:r>
    </w:p>
    <w:p w14:paraId="361233D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35ACBB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Return the vector of all Course objects (valid lines)</w:t>
      </w:r>
    </w:p>
    <w:p w14:paraId="7D460FC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RETURN </w:t>
      </w:r>
      <w:proofErr w:type="spellStart"/>
      <w:r w:rsidRPr="00D3233A">
        <w:rPr>
          <w:rFonts w:asciiTheme="majorHAnsi" w:hAnsiTheme="majorHAnsi" w:cstheme="majorHAnsi"/>
          <w:szCs w:val="24"/>
        </w:rPr>
        <w:t>coursesVec</w:t>
      </w:r>
      <w:proofErr w:type="spellEnd"/>
    </w:p>
    <w:p w14:paraId="03D95A6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END FUNCTION</w:t>
      </w:r>
    </w:p>
    <w:p w14:paraId="734E8C5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4ACD877" w14:textId="01E16704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// Search + Print</w:t>
      </w:r>
      <w:r w:rsidR="00621058">
        <w:rPr>
          <w:rFonts w:asciiTheme="majorHAnsi" w:hAnsiTheme="majorHAnsi" w:cstheme="majorHAnsi"/>
          <w:szCs w:val="24"/>
        </w:rPr>
        <w:t xml:space="preserve"> </w:t>
      </w:r>
      <w:r w:rsidRPr="00D3233A">
        <w:rPr>
          <w:rFonts w:asciiTheme="majorHAnsi" w:hAnsiTheme="majorHAnsi" w:cstheme="majorHAnsi"/>
          <w:szCs w:val="24"/>
        </w:rPr>
        <w:t>Vector</w:t>
      </w:r>
    </w:p>
    <w:p w14:paraId="45A6E95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F51B5F9" w14:textId="446F95FF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// </w:t>
      </w:r>
      <w:r w:rsidR="00621058">
        <w:rPr>
          <w:rFonts w:asciiTheme="majorHAnsi" w:hAnsiTheme="majorHAnsi" w:cstheme="majorHAnsi"/>
          <w:szCs w:val="24"/>
        </w:rPr>
        <w:t>Create f</w:t>
      </w:r>
      <w:r w:rsidRPr="00D3233A">
        <w:rPr>
          <w:rFonts w:asciiTheme="majorHAnsi" w:hAnsiTheme="majorHAnsi" w:cstheme="majorHAnsi"/>
          <w:szCs w:val="24"/>
        </w:rPr>
        <w:t>unction to search for a specific course in the vector by number</w:t>
      </w:r>
    </w:p>
    <w:p w14:paraId="6CBEDA5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// and then print its information and prerequisites.</w:t>
      </w:r>
    </w:p>
    <w:p w14:paraId="70CBF18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FUNCTION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searchCourse</w:t>
      </w:r>
      <w:proofErr w:type="spellEnd"/>
      <w:r w:rsidRPr="00D3233A">
        <w:rPr>
          <w:rFonts w:asciiTheme="majorHAnsi" w:hAnsiTheme="majorHAnsi" w:cstheme="majorHAnsi"/>
          <w:szCs w:val="24"/>
        </w:rPr>
        <w:t>(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courses: VECTOR&lt;Course&gt;, </w:t>
      </w:r>
      <w:proofErr w:type="spellStart"/>
      <w:r w:rsidRPr="00D3233A">
        <w:rPr>
          <w:rFonts w:asciiTheme="majorHAnsi" w:hAnsiTheme="majorHAnsi" w:cstheme="majorHAnsi"/>
          <w:szCs w:val="24"/>
        </w:rPr>
        <w:t>courseNumber</w:t>
      </w:r>
      <w:proofErr w:type="spellEnd"/>
      <w:r w:rsidRPr="00D3233A">
        <w:rPr>
          <w:rFonts w:asciiTheme="majorHAnsi" w:hAnsiTheme="majorHAnsi" w:cstheme="majorHAnsi"/>
          <w:szCs w:val="24"/>
        </w:rPr>
        <w:t>: STRING)</w:t>
      </w:r>
    </w:p>
    <w:p w14:paraId="5AFCEC4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4006656" w14:textId="2197F81B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Track whether course</w:t>
      </w:r>
      <w:r w:rsidR="00A95E21">
        <w:rPr>
          <w:rFonts w:asciiTheme="majorHAnsi" w:hAnsiTheme="majorHAnsi" w:cstheme="majorHAnsi"/>
          <w:szCs w:val="24"/>
        </w:rPr>
        <w:t xml:space="preserve"> is found</w:t>
      </w:r>
    </w:p>
    <w:p w14:paraId="0E62BA3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DECLARE found AS BOOLEAN = FALSE</w:t>
      </w:r>
    </w:p>
    <w:p w14:paraId="7C8EF36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131C6FF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45001D63" w14:textId="5E15E8AB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Loop</w:t>
      </w:r>
      <w:r w:rsidR="00A95E21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through each Course in the vector</w:t>
      </w:r>
    </w:p>
    <w:p w14:paraId="307443D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FOR </w:t>
      </w:r>
      <w:proofErr w:type="gramStart"/>
      <w:r w:rsidRPr="00D3233A">
        <w:rPr>
          <w:rFonts w:asciiTheme="majorHAnsi" w:hAnsiTheme="majorHAnsi" w:cstheme="majorHAnsi"/>
          <w:szCs w:val="24"/>
        </w:rPr>
        <w:t>EACH c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IN </w:t>
      </w:r>
      <w:proofErr w:type="gramStart"/>
      <w:r w:rsidRPr="00D3233A">
        <w:rPr>
          <w:rFonts w:asciiTheme="majorHAnsi" w:hAnsiTheme="majorHAnsi" w:cstheme="majorHAnsi"/>
          <w:szCs w:val="24"/>
        </w:rPr>
        <w:t>courses</w:t>
      </w:r>
      <w:proofErr w:type="gramEnd"/>
    </w:p>
    <w:p w14:paraId="775A957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9260A8B" w14:textId="4B00E24D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// </w:t>
      </w:r>
      <w:r w:rsidR="00A95E21">
        <w:rPr>
          <w:rFonts w:asciiTheme="majorHAnsi" w:hAnsiTheme="majorHAnsi" w:cstheme="majorHAnsi"/>
          <w:szCs w:val="24"/>
        </w:rPr>
        <w:t>Check i</w:t>
      </w:r>
      <w:r w:rsidRPr="00D3233A">
        <w:rPr>
          <w:rFonts w:asciiTheme="majorHAnsi" w:hAnsiTheme="majorHAnsi" w:cstheme="majorHAnsi"/>
          <w:szCs w:val="24"/>
        </w:rPr>
        <w:t>f the course's number matches the search key</w:t>
      </w:r>
    </w:p>
    <w:p w14:paraId="736F556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IF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c.number</w:t>
      </w:r>
      <w:proofErr w:type="spellEnd"/>
      <w:proofErr w:type="gramEnd"/>
      <w:r w:rsidRPr="00D3233A">
        <w:rPr>
          <w:rFonts w:asciiTheme="majorHAnsi" w:hAnsiTheme="majorHAnsi" w:cstheme="majorHAnsi"/>
          <w:szCs w:val="24"/>
        </w:rPr>
        <w:t xml:space="preserve"> == </w:t>
      </w:r>
      <w:proofErr w:type="spellStart"/>
      <w:r w:rsidRPr="00D3233A">
        <w:rPr>
          <w:rFonts w:asciiTheme="majorHAnsi" w:hAnsiTheme="majorHAnsi" w:cstheme="majorHAnsi"/>
          <w:szCs w:val="24"/>
        </w:rPr>
        <w:t>courseNumber</w:t>
      </w:r>
      <w:proofErr w:type="spellEnd"/>
    </w:p>
    <w:p w14:paraId="112D3C2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F683F1E" w14:textId="7BF68381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// Print</w:t>
      </w:r>
      <w:r w:rsidR="00A95E21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the main course information</w:t>
      </w:r>
    </w:p>
    <w:p w14:paraId="2D4A0AD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</w:t>
      </w:r>
      <w:proofErr w:type="spellStart"/>
      <w:r w:rsidRPr="00D3233A">
        <w:rPr>
          <w:rFonts w:asciiTheme="majorHAnsi" w:hAnsiTheme="majorHAnsi" w:cstheme="majorHAnsi"/>
          <w:szCs w:val="24"/>
        </w:rPr>
        <w:t>printCourse</w:t>
      </w:r>
      <w:proofErr w:type="spellEnd"/>
      <w:r w:rsidRPr="00D3233A">
        <w:rPr>
          <w:rFonts w:asciiTheme="majorHAnsi" w:hAnsiTheme="majorHAnsi" w:cstheme="majorHAnsi"/>
          <w:szCs w:val="24"/>
        </w:rPr>
        <w:t>(c)</w:t>
      </w:r>
    </w:p>
    <w:p w14:paraId="2C9EE2AB" w14:textId="3B1FDC68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lastRenderedPageBreak/>
        <w:t xml:space="preserve">            </w:t>
      </w:r>
    </w:p>
    <w:p w14:paraId="666A79E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IF NOT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c.prerequisites</w:t>
      </w:r>
      <w:proofErr w:type="spellEnd"/>
      <w:proofErr w:type="gramEnd"/>
      <w:r w:rsidRPr="00D3233A">
        <w:rPr>
          <w:rFonts w:asciiTheme="majorHAnsi" w:hAnsiTheme="majorHAnsi" w:cstheme="majorHAnsi"/>
          <w:szCs w:val="24"/>
        </w:rPr>
        <w:t xml:space="preserve"> IS EMPTY</w:t>
      </w:r>
    </w:p>
    <w:p w14:paraId="1DD2C30C" w14:textId="1BF50B8C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Only do</w:t>
      </w:r>
      <w:r w:rsidR="00535F90">
        <w:rPr>
          <w:rFonts w:asciiTheme="majorHAnsi" w:hAnsiTheme="majorHAnsi" w:cstheme="majorHAnsi"/>
          <w:szCs w:val="24"/>
        </w:rPr>
        <w:t>es</w:t>
      </w:r>
      <w:r w:rsidRPr="00D3233A">
        <w:rPr>
          <w:rFonts w:asciiTheme="majorHAnsi" w:hAnsiTheme="majorHAnsi" w:cstheme="majorHAnsi"/>
          <w:szCs w:val="24"/>
        </w:rPr>
        <w:t xml:space="preserve"> this if there are prerequisites</w:t>
      </w:r>
    </w:p>
    <w:p w14:paraId="19DF48D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PRINT "Prerequisite details:"</w:t>
      </w:r>
    </w:p>
    <w:p w14:paraId="25FA5020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EE0A44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For each prerequisite course number in this course</w:t>
      </w:r>
    </w:p>
    <w:p w14:paraId="5B0C258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FOR </w:t>
      </w:r>
      <w:proofErr w:type="gramStart"/>
      <w:r w:rsidRPr="00D3233A">
        <w:rPr>
          <w:rFonts w:asciiTheme="majorHAnsi" w:hAnsiTheme="majorHAnsi" w:cstheme="majorHAnsi"/>
          <w:szCs w:val="24"/>
        </w:rPr>
        <w:t>EACH p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IN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c.prerequisites</w:t>
      </w:r>
      <w:proofErr w:type="spellEnd"/>
      <w:proofErr w:type="gramEnd"/>
    </w:p>
    <w:p w14:paraId="7C08295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027007D" w14:textId="222A5FC2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// Flag</w:t>
      </w:r>
      <w:r w:rsidR="00490A8D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</w:t>
      </w:r>
      <w:r w:rsidR="00490A8D">
        <w:rPr>
          <w:rFonts w:asciiTheme="majorHAnsi" w:hAnsiTheme="majorHAnsi" w:cstheme="majorHAnsi"/>
          <w:szCs w:val="24"/>
        </w:rPr>
        <w:t>i</w:t>
      </w:r>
      <w:r w:rsidRPr="00D3233A">
        <w:rPr>
          <w:rFonts w:asciiTheme="majorHAnsi" w:hAnsiTheme="majorHAnsi" w:cstheme="majorHAnsi"/>
          <w:szCs w:val="24"/>
        </w:rPr>
        <w:t>f details</w:t>
      </w:r>
      <w:r w:rsidR="00490A8D">
        <w:rPr>
          <w:rFonts w:asciiTheme="majorHAnsi" w:hAnsiTheme="majorHAnsi" w:cstheme="majorHAnsi"/>
          <w:szCs w:val="24"/>
        </w:rPr>
        <w:t xml:space="preserve"> </w:t>
      </w:r>
      <w:proofErr w:type="gramStart"/>
      <w:r w:rsidR="00490A8D">
        <w:rPr>
          <w:rFonts w:asciiTheme="majorHAnsi" w:hAnsiTheme="majorHAnsi" w:cstheme="majorHAnsi"/>
          <w:szCs w:val="24"/>
        </w:rPr>
        <w:t>found</w:t>
      </w:r>
      <w:proofErr w:type="gramEnd"/>
      <w:r w:rsidR="00490A8D">
        <w:rPr>
          <w:rFonts w:asciiTheme="majorHAnsi" w:hAnsiTheme="majorHAnsi" w:cstheme="majorHAnsi"/>
          <w:szCs w:val="24"/>
        </w:rPr>
        <w:t xml:space="preserve"> </w:t>
      </w:r>
      <w:r w:rsidRPr="00D3233A">
        <w:rPr>
          <w:rFonts w:asciiTheme="majorHAnsi" w:hAnsiTheme="majorHAnsi" w:cstheme="majorHAnsi"/>
          <w:szCs w:val="24"/>
        </w:rPr>
        <w:t>for this prerequisite</w:t>
      </w:r>
    </w:p>
    <w:p w14:paraId="534AAE6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DECLARE show AS BOOLEAN = FALSE</w:t>
      </w:r>
    </w:p>
    <w:p w14:paraId="73125E7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2BEF764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// Scan the vector again to find the matching Course object</w:t>
      </w:r>
    </w:p>
    <w:p w14:paraId="13256A0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FOR </w:t>
      </w:r>
      <w:proofErr w:type="gramStart"/>
      <w:r w:rsidRPr="00D3233A">
        <w:rPr>
          <w:rFonts w:asciiTheme="majorHAnsi" w:hAnsiTheme="majorHAnsi" w:cstheme="majorHAnsi"/>
          <w:szCs w:val="24"/>
        </w:rPr>
        <w:t>EACH d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 IN courses</w:t>
      </w:r>
    </w:p>
    <w:p w14:paraId="1D6273CE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65015BB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IF </w:t>
      </w:r>
      <w:proofErr w:type="spellStart"/>
      <w:proofErr w:type="gramStart"/>
      <w:r w:rsidRPr="00D3233A">
        <w:rPr>
          <w:rFonts w:asciiTheme="majorHAnsi" w:hAnsiTheme="majorHAnsi" w:cstheme="majorHAnsi"/>
          <w:szCs w:val="24"/>
        </w:rPr>
        <w:t>d.number</w:t>
      </w:r>
      <w:proofErr w:type="spellEnd"/>
      <w:proofErr w:type="gramEnd"/>
      <w:r w:rsidRPr="00D3233A">
        <w:rPr>
          <w:rFonts w:asciiTheme="majorHAnsi" w:hAnsiTheme="majorHAnsi" w:cstheme="majorHAnsi"/>
          <w:szCs w:val="24"/>
        </w:rPr>
        <w:t xml:space="preserve"> == p</w:t>
      </w:r>
    </w:p>
    <w:p w14:paraId="00281F9A" w14:textId="478F6A63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// If </w:t>
      </w:r>
      <w:r w:rsidR="00575693">
        <w:rPr>
          <w:rFonts w:asciiTheme="majorHAnsi" w:hAnsiTheme="majorHAnsi" w:cstheme="majorHAnsi"/>
          <w:szCs w:val="24"/>
        </w:rPr>
        <w:t>a</w:t>
      </w:r>
      <w:r w:rsidRPr="00D3233A">
        <w:rPr>
          <w:rFonts w:asciiTheme="majorHAnsi" w:hAnsiTheme="majorHAnsi" w:cstheme="majorHAnsi"/>
          <w:szCs w:val="24"/>
        </w:rPr>
        <w:t xml:space="preserve"> course corresponding to prerequisite p</w:t>
      </w:r>
      <w:r w:rsidR="00575693">
        <w:rPr>
          <w:rFonts w:asciiTheme="majorHAnsi" w:hAnsiTheme="majorHAnsi" w:cstheme="majorHAnsi"/>
          <w:szCs w:val="24"/>
        </w:rPr>
        <w:t xml:space="preserve"> is found</w:t>
      </w:r>
    </w:p>
    <w:p w14:paraId="1E50F93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37480A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</w:t>
      </w:r>
      <w:proofErr w:type="spellStart"/>
      <w:r w:rsidRPr="00D3233A">
        <w:rPr>
          <w:rFonts w:asciiTheme="majorHAnsi" w:hAnsiTheme="majorHAnsi" w:cstheme="majorHAnsi"/>
          <w:szCs w:val="24"/>
        </w:rPr>
        <w:t>printCourse</w:t>
      </w:r>
      <w:proofErr w:type="spellEnd"/>
      <w:r w:rsidRPr="00D3233A">
        <w:rPr>
          <w:rFonts w:asciiTheme="majorHAnsi" w:hAnsiTheme="majorHAnsi" w:cstheme="majorHAnsi"/>
          <w:szCs w:val="24"/>
        </w:rPr>
        <w:t>(d)</w:t>
      </w:r>
    </w:p>
    <w:p w14:paraId="47786334" w14:textId="2387B9F8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    // Print prerequisite course's details</w:t>
      </w:r>
    </w:p>
    <w:p w14:paraId="7082A83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F7D310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show = TRUE</w:t>
      </w:r>
    </w:p>
    <w:p w14:paraId="60CDF583" w14:textId="5FF46D6A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    // Mark </w:t>
      </w:r>
      <w:r w:rsidR="00F77FD6">
        <w:rPr>
          <w:rFonts w:asciiTheme="majorHAnsi" w:hAnsiTheme="majorHAnsi" w:cstheme="majorHAnsi"/>
          <w:szCs w:val="24"/>
        </w:rPr>
        <w:t>that</w:t>
      </w:r>
      <w:r w:rsidRPr="00D3233A">
        <w:rPr>
          <w:rFonts w:asciiTheme="majorHAnsi" w:hAnsiTheme="majorHAnsi" w:cstheme="majorHAnsi"/>
          <w:szCs w:val="24"/>
        </w:rPr>
        <w:t xml:space="preserve"> </w:t>
      </w:r>
      <w:r w:rsidR="00F77FD6" w:rsidRPr="00D3233A">
        <w:rPr>
          <w:rFonts w:asciiTheme="majorHAnsi" w:hAnsiTheme="majorHAnsi" w:cstheme="majorHAnsi"/>
          <w:szCs w:val="24"/>
        </w:rPr>
        <w:t xml:space="preserve">prerequisite </w:t>
      </w:r>
      <w:proofErr w:type="gramStart"/>
      <w:r w:rsidR="00F77FD6">
        <w:rPr>
          <w:rFonts w:asciiTheme="majorHAnsi" w:hAnsiTheme="majorHAnsi" w:cstheme="majorHAnsi"/>
          <w:szCs w:val="24"/>
        </w:rPr>
        <w:t>were</w:t>
      </w:r>
      <w:proofErr w:type="gramEnd"/>
      <w:r w:rsidR="00F77FD6">
        <w:rPr>
          <w:rFonts w:asciiTheme="majorHAnsi" w:hAnsiTheme="majorHAnsi" w:cstheme="majorHAnsi"/>
          <w:szCs w:val="24"/>
        </w:rPr>
        <w:t xml:space="preserve"> </w:t>
      </w:r>
      <w:r w:rsidRPr="00D3233A">
        <w:rPr>
          <w:rFonts w:asciiTheme="majorHAnsi" w:hAnsiTheme="majorHAnsi" w:cstheme="majorHAnsi"/>
          <w:szCs w:val="24"/>
        </w:rPr>
        <w:t xml:space="preserve">successfully </w:t>
      </w:r>
    </w:p>
    <w:p w14:paraId="58508FF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5B097E1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BREAK</w:t>
      </w:r>
    </w:p>
    <w:p w14:paraId="02BF6AB5" w14:textId="26B9C265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    // Stop</w:t>
      </w:r>
      <w:r w:rsidR="00F77FD6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scanning further courses for this prerequisite</w:t>
      </w:r>
    </w:p>
    <w:p w14:paraId="046D5EA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END IF</w:t>
      </w:r>
    </w:p>
    <w:p w14:paraId="72D5B9CF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C463C6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END FOR</w:t>
      </w:r>
    </w:p>
    <w:p w14:paraId="7D8893B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B987C5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IF show == FALSE</w:t>
      </w:r>
    </w:p>
    <w:p w14:paraId="23E72F49" w14:textId="27990C03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// If </w:t>
      </w:r>
      <w:r w:rsidR="00BC6E4C">
        <w:rPr>
          <w:rFonts w:asciiTheme="majorHAnsi" w:hAnsiTheme="majorHAnsi" w:cstheme="majorHAnsi"/>
          <w:szCs w:val="24"/>
        </w:rPr>
        <w:t xml:space="preserve">there is </w:t>
      </w:r>
      <w:r w:rsidRPr="00D3233A">
        <w:rPr>
          <w:rFonts w:asciiTheme="majorHAnsi" w:hAnsiTheme="majorHAnsi" w:cstheme="majorHAnsi"/>
          <w:szCs w:val="24"/>
        </w:rPr>
        <w:t xml:space="preserve">no matching course for this </w:t>
      </w:r>
      <w:r w:rsidR="00BC6E4C" w:rsidRPr="00D3233A">
        <w:rPr>
          <w:rFonts w:asciiTheme="majorHAnsi" w:hAnsiTheme="majorHAnsi" w:cstheme="majorHAnsi"/>
          <w:szCs w:val="24"/>
        </w:rPr>
        <w:t>prerequisite</w:t>
      </w:r>
      <w:r w:rsidRPr="00D3233A">
        <w:rPr>
          <w:rFonts w:asciiTheme="majorHAnsi" w:hAnsiTheme="majorHAnsi" w:cstheme="majorHAnsi"/>
          <w:szCs w:val="24"/>
        </w:rPr>
        <w:t xml:space="preserve"> found in the vector</w:t>
      </w:r>
    </w:p>
    <w:p w14:paraId="6757021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PRINT p, " (details not found in file)"</w:t>
      </w:r>
    </w:p>
    <w:p w14:paraId="0FF84FA1" w14:textId="2EE69782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        // Print the ID and note</w:t>
      </w:r>
      <w:r w:rsidR="00CD47A4">
        <w:rPr>
          <w:rFonts w:asciiTheme="majorHAnsi" w:hAnsiTheme="majorHAnsi" w:cstheme="majorHAnsi"/>
          <w:szCs w:val="24"/>
        </w:rPr>
        <w:t xml:space="preserve"> the</w:t>
      </w:r>
      <w:r w:rsidRPr="00D3233A">
        <w:rPr>
          <w:rFonts w:asciiTheme="majorHAnsi" w:hAnsiTheme="majorHAnsi" w:cstheme="majorHAnsi"/>
          <w:szCs w:val="24"/>
        </w:rPr>
        <w:t xml:space="preserve"> missing details</w:t>
      </w:r>
    </w:p>
    <w:p w14:paraId="44137F19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    END IF</w:t>
      </w:r>
    </w:p>
    <w:p w14:paraId="3AFFB0F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7E357149" w14:textId="78EE90A2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END </w:t>
      </w:r>
      <w:proofErr w:type="gramStart"/>
      <w:r w:rsidRPr="00D3233A">
        <w:rPr>
          <w:rFonts w:asciiTheme="majorHAnsi" w:hAnsiTheme="majorHAnsi" w:cstheme="majorHAnsi"/>
          <w:szCs w:val="24"/>
        </w:rPr>
        <w:t>FOR  /</w:t>
      </w:r>
      <w:proofErr w:type="gramEnd"/>
      <w:r w:rsidRPr="00D3233A">
        <w:rPr>
          <w:rFonts w:asciiTheme="majorHAnsi" w:hAnsiTheme="majorHAnsi" w:cstheme="majorHAnsi"/>
          <w:szCs w:val="24"/>
        </w:rPr>
        <w:t>/end</w:t>
      </w:r>
      <w:r w:rsidR="00CD47A4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loop over prerequisites</w:t>
      </w:r>
    </w:p>
    <w:p w14:paraId="6347F12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59FA89AE" w14:textId="732F92A1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END </w:t>
      </w:r>
      <w:proofErr w:type="gramStart"/>
      <w:r w:rsidRPr="00D3233A">
        <w:rPr>
          <w:rFonts w:asciiTheme="majorHAnsi" w:hAnsiTheme="majorHAnsi" w:cstheme="majorHAnsi"/>
          <w:szCs w:val="24"/>
        </w:rPr>
        <w:t>IF  /</w:t>
      </w:r>
      <w:proofErr w:type="gramEnd"/>
      <w:r w:rsidRPr="00D3233A">
        <w:rPr>
          <w:rFonts w:asciiTheme="majorHAnsi" w:hAnsiTheme="majorHAnsi" w:cstheme="majorHAnsi"/>
          <w:szCs w:val="24"/>
        </w:rPr>
        <w:t>/end</w:t>
      </w:r>
      <w:r w:rsidR="00CD47A4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if there are prerequisites</w:t>
      </w:r>
    </w:p>
    <w:p w14:paraId="7B80BA5D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147A800B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found = TRUE</w:t>
      </w:r>
    </w:p>
    <w:p w14:paraId="3A8EDC05" w14:textId="46DB09A0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</w:t>
      </w:r>
      <w:r w:rsidR="0057112C">
        <w:rPr>
          <w:rFonts w:asciiTheme="majorHAnsi" w:hAnsiTheme="majorHAnsi" w:cstheme="majorHAnsi"/>
          <w:szCs w:val="24"/>
        </w:rPr>
        <w:t xml:space="preserve">The </w:t>
      </w:r>
      <w:r w:rsidR="0057112C" w:rsidRPr="00D3233A">
        <w:rPr>
          <w:rFonts w:asciiTheme="majorHAnsi" w:hAnsiTheme="majorHAnsi" w:cstheme="majorHAnsi"/>
          <w:szCs w:val="24"/>
        </w:rPr>
        <w:t>requested course</w:t>
      </w:r>
      <w:r w:rsidRPr="00D3233A">
        <w:rPr>
          <w:rFonts w:asciiTheme="majorHAnsi" w:hAnsiTheme="majorHAnsi" w:cstheme="majorHAnsi"/>
          <w:szCs w:val="24"/>
        </w:rPr>
        <w:t xml:space="preserve"> ha</w:t>
      </w:r>
      <w:r w:rsidR="0057112C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successfully </w:t>
      </w:r>
      <w:r w:rsidR="0057112C">
        <w:rPr>
          <w:rFonts w:asciiTheme="majorHAnsi" w:hAnsiTheme="majorHAnsi" w:cstheme="majorHAnsi"/>
          <w:szCs w:val="24"/>
        </w:rPr>
        <w:t xml:space="preserve">been </w:t>
      </w:r>
      <w:r w:rsidRPr="00D3233A">
        <w:rPr>
          <w:rFonts w:asciiTheme="majorHAnsi" w:hAnsiTheme="majorHAnsi" w:cstheme="majorHAnsi"/>
          <w:szCs w:val="24"/>
        </w:rPr>
        <w:t xml:space="preserve">found and processed </w:t>
      </w:r>
    </w:p>
    <w:p w14:paraId="159B843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0A2CB22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BREAK</w:t>
      </w:r>
    </w:p>
    <w:p w14:paraId="6FBBA9DB" w14:textId="5C0D240D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    // Exit</w:t>
      </w:r>
      <w:r w:rsidR="0057112C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the loop early; no need to continue searching</w:t>
      </w:r>
    </w:p>
    <w:p w14:paraId="0D70240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END IF</w:t>
      </w:r>
    </w:p>
    <w:p w14:paraId="222308EC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409FBC9C" w14:textId="47B4ABA9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</w:t>
      </w:r>
      <w:proofErr w:type="gramStart"/>
      <w:r w:rsidRPr="00D3233A">
        <w:rPr>
          <w:rFonts w:asciiTheme="majorHAnsi" w:hAnsiTheme="majorHAnsi" w:cstheme="majorHAnsi"/>
          <w:szCs w:val="24"/>
        </w:rPr>
        <w:t>FOR  /</w:t>
      </w:r>
      <w:proofErr w:type="gramEnd"/>
      <w:r w:rsidRPr="00D3233A">
        <w:rPr>
          <w:rFonts w:asciiTheme="majorHAnsi" w:hAnsiTheme="majorHAnsi" w:cstheme="majorHAnsi"/>
          <w:szCs w:val="24"/>
        </w:rPr>
        <w:t xml:space="preserve">/done looping </w:t>
      </w:r>
    </w:p>
    <w:p w14:paraId="4B1376DA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44C35C4A" w14:textId="1FDCB9E0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// If </w:t>
      </w:r>
      <w:r w:rsidR="002462B0">
        <w:rPr>
          <w:rFonts w:asciiTheme="majorHAnsi" w:hAnsiTheme="majorHAnsi" w:cstheme="majorHAnsi"/>
          <w:szCs w:val="24"/>
        </w:rPr>
        <w:t>the course was</w:t>
      </w:r>
      <w:r w:rsidRPr="00D3233A">
        <w:rPr>
          <w:rFonts w:asciiTheme="majorHAnsi" w:hAnsiTheme="majorHAnsi" w:cstheme="majorHAnsi"/>
          <w:szCs w:val="24"/>
        </w:rPr>
        <w:t xml:space="preserve"> never found </w:t>
      </w:r>
    </w:p>
    <w:p w14:paraId="15B86D95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IF found == FALSE</w:t>
      </w:r>
    </w:p>
    <w:p w14:paraId="5F50B9C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36F40087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PRINT "Course ", </w:t>
      </w:r>
      <w:proofErr w:type="spellStart"/>
      <w:r w:rsidRPr="00D3233A">
        <w:rPr>
          <w:rFonts w:asciiTheme="majorHAnsi" w:hAnsiTheme="majorHAnsi" w:cstheme="majorHAnsi"/>
          <w:szCs w:val="24"/>
        </w:rPr>
        <w:t>courseNumber</w:t>
      </w:r>
      <w:proofErr w:type="spellEnd"/>
      <w:r w:rsidRPr="00D3233A">
        <w:rPr>
          <w:rFonts w:asciiTheme="majorHAnsi" w:hAnsiTheme="majorHAnsi" w:cstheme="majorHAnsi"/>
          <w:szCs w:val="24"/>
        </w:rPr>
        <w:t>, " not found."</w:t>
      </w:r>
    </w:p>
    <w:p w14:paraId="49C510D6" w14:textId="71D396B2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        // Inform</w:t>
      </w:r>
      <w:r w:rsidR="002462B0">
        <w:rPr>
          <w:rFonts w:asciiTheme="majorHAnsi" w:hAnsiTheme="majorHAnsi" w:cstheme="majorHAnsi"/>
          <w:szCs w:val="24"/>
        </w:rPr>
        <w:t>s</w:t>
      </w:r>
      <w:r w:rsidRPr="00D3233A">
        <w:rPr>
          <w:rFonts w:asciiTheme="majorHAnsi" w:hAnsiTheme="majorHAnsi" w:cstheme="majorHAnsi"/>
          <w:szCs w:val="24"/>
        </w:rPr>
        <w:t xml:space="preserve"> the user that this course does not exist in the data</w:t>
      </w:r>
    </w:p>
    <w:p w14:paraId="2823BAC2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 xml:space="preserve">    END IF</w:t>
      </w:r>
    </w:p>
    <w:p w14:paraId="7DC07638" w14:textId="77777777" w:rsidR="00D3233A" w:rsidRPr="00D3233A" w:rsidRDefault="00D3233A" w:rsidP="00D3233A">
      <w:pPr>
        <w:spacing w:line="240" w:lineRule="auto"/>
        <w:rPr>
          <w:rFonts w:asciiTheme="majorHAnsi" w:hAnsiTheme="majorHAnsi" w:cstheme="majorHAnsi"/>
          <w:szCs w:val="24"/>
        </w:rPr>
      </w:pPr>
    </w:p>
    <w:p w14:paraId="2356F150" w14:textId="577633EF" w:rsidR="00D3233A" w:rsidRPr="00D3233A" w:rsidRDefault="00D3233A" w:rsidP="002462B0">
      <w:pPr>
        <w:spacing w:line="240" w:lineRule="auto"/>
        <w:rPr>
          <w:rFonts w:asciiTheme="majorHAnsi" w:hAnsiTheme="majorHAnsi" w:cstheme="majorHAnsi"/>
          <w:szCs w:val="24"/>
        </w:rPr>
      </w:pPr>
      <w:r w:rsidRPr="00D3233A">
        <w:rPr>
          <w:rFonts w:asciiTheme="majorHAnsi" w:hAnsiTheme="majorHAnsi" w:cstheme="majorHAnsi"/>
          <w:szCs w:val="24"/>
        </w:rPr>
        <w:t>END FUNCTION</w:t>
      </w:r>
    </w:p>
    <w:sectPr w:rsidR="00D3233A" w:rsidRPr="00D323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FB78" w14:textId="77777777" w:rsidR="005143B7" w:rsidRDefault="005143B7" w:rsidP="0035598A">
      <w:pPr>
        <w:spacing w:after="0" w:line="240" w:lineRule="auto"/>
      </w:pPr>
      <w:r>
        <w:separator/>
      </w:r>
    </w:p>
  </w:endnote>
  <w:endnote w:type="continuationSeparator" w:id="0">
    <w:p w14:paraId="4E0FC3DC" w14:textId="77777777" w:rsidR="005143B7" w:rsidRDefault="005143B7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59563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5B4E49A9" w14:textId="1A11EA87" w:rsidR="00514B4A" w:rsidRPr="00514B4A" w:rsidRDefault="00514B4A">
        <w:pPr>
          <w:pStyle w:val="Footer"/>
          <w:jc w:val="center"/>
          <w:rPr>
            <w:sz w:val="22"/>
            <w:szCs w:val="20"/>
          </w:rPr>
        </w:pPr>
        <w:r w:rsidRPr="00514B4A">
          <w:rPr>
            <w:sz w:val="22"/>
            <w:szCs w:val="20"/>
          </w:rPr>
          <w:fldChar w:fldCharType="begin"/>
        </w:r>
        <w:r w:rsidRPr="00514B4A">
          <w:rPr>
            <w:sz w:val="22"/>
            <w:szCs w:val="20"/>
          </w:rPr>
          <w:instrText xml:space="preserve"> PAGE   \* MERGEFORMAT </w:instrText>
        </w:r>
        <w:r w:rsidRPr="00514B4A">
          <w:rPr>
            <w:sz w:val="22"/>
            <w:szCs w:val="20"/>
          </w:rPr>
          <w:fldChar w:fldCharType="separate"/>
        </w:r>
        <w:r w:rsidRPr="00514B4A">
          <w:rPr>
            <w:noProof/>
            <w:sz w:val="22"/>
            <w:szCs w:val="20"/>
          </w:rPr>
          <w:t>2</w:t>
        </w:r>
        <w:r w:rsidRPr="00514B4A">
          <w:rPr>
            <w:noProof/>
            <w:sz w:val="22"/>
            <w:szCs w:val="20"/>
          </w:rPr>
          <w:fldChar w:fldCharType="end"/>
        </w:r>
      </w:p>
    </w:sdtContent>
  </w:sdt>
  <w:p w14:paraId="423BE198" w14:textId="77777777" w:rsidR="00514B4A" w:rsidRDefault="00514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E6A1" w14:textId="77777777" w:rsidR="005143B7" w:rsidRDefault="005143B7" w:rsidP="0035598A">
      <w:pPr>
        <w:spacing w:after="0" w:line="240" w:lineRule="auto"/>
      </w:pPr>
      <w:r>
        <w:separator/>
      </w:r>
    </w:p>
  </w:footnote>
  <w:footnote w:type="continuationSeparator" w:id="0">
    <w:p w14:paraId="3F2EAAD4" w14:textId="77777777" w:rsidR="005143B7" w:rsidRDefault="005143B7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9CCA" w14:textId="558637B3" w:rsidR="0035598A" w:rsidRDefault="00165ABC" w:rsidP="00165AB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84D231B" wp14:editId="2248A8F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B15"/>
    <w:multiLevelType w:val="hybridMultilevel"/>
    <w:tmpl w:val="014CF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E3B46"/>
    <w:multiLevelType w:val="hybridMultilevel"/>
    <w:tmpl w:val="C3E26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1332E"/>
    <w:multiLevelType w:val="hybridMultilevel"/>
    <w:tmpl w:val="F384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120CE"/>
    <w:multiLevelType w:val="hybridMultilevel"/>
    <w:tmpl w:val="B2CA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5587D"/>
    <w:multiLevelType w:val="multilevel"/>
    <w:tmpl w:val="029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1053E"/>
    <w:multiLevelType w:val="multilevel"/>
    <w:tmpl w:val="71E4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E4CE4"/>
    <w:multiLevelType w:val="multilevel"/>
    <w:tmpl w:val="F4F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25B35"/>
    <w:multiLevelType w:val="hybridMultilevel"/>
    <w:tmpl w:val="8A46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2719D"/>
    <w:multiLevelType w:val="hybridMultilevel"/>
    <w:tmpl w:val="E1924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24662">
    <w:abstractNumId w:val="3"/>
  </w:num>
  <w:num w:numId="2" w16cid:durableId="241838105">
    <w:abstractNumId w:val="7"/>
  </w:num>
  <w:num w:numId="3" w16cid:durableId="1435320198">
    <w:abstractNumId w:val="2"/>
  </w:num>
  <w:num w:numId="4" w16cid:durableId="436756968">
    <w:abstractNumId w:val="8"/>
  </w:num>
  <w:num w:numId="5" w16cid:durableId="686565652">
    <w:abstractNumId w:val="0"/>
  </w:num>
  <w:num w:numId="6" w16cid:durableId="1412308817">
    <w:abstractNumId w:val="1"/>
  </w:num>
  <w:num w:numId="7" w16cid:durableId="371197519">
    <w:abstractNumId w:val="5"/>
  </w:num>
  <w:num w:numId="8" w16cid:durableId="1335915858">
    <w:abstractNumId w:val="4"/>
  </w:num>
  <w:num w:numId="9" w16cid:durableId="1743794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LQ0MTIzMDA1NzFX0lEKTi0uzszPAykwrAUA67iOFCwAAAA="/>
  </w:docVars>
  <w:rsids>
    <w:rsidRoot w:val="00951BF8"/>
    <w:rsid w:val="0003467D"/>
    <w:rsid w:val="0004485B"/>
    <w:rsid w:val="000A4D21"/>
    <w:rsid w:val="000A7EAD"/>
    <w:rsid w:val="000B123B"/>
    <w:rsid w:val="000B7919"/>
    <w:rsid w:val="000E115B"/>
    <w:rsid w:val="0012200B"/>
    <w:rsid w:val="0012770D"/>
    <w:rsid w:val="00142378"/>
    <w:rsid w:val="00165ABC"/>
    <w:rsid w:val="00166F51"/>
    <w:rsid w:val="001B1BD7"/>
    <w:rsid w:val="001B35E4"/>
    <w:rsid w:val="001B516E"/>
    <w:rsid w:val="001F3AFA"/>
    <w:rsid w:val="0021614C"/>
    <w:rsid w:val="00222A87"/>
    <w:rsid w:val="00223A39"/>
    <w:rsid w:val="002462B0"/>
    <w:rsid w:val="00315570"/>
    <w:rsid w:val="00346837"/>
    <w:rsid w:val="0035521D"/>
    <w:rsid w:val="0035598A"/>
    <w:rsid w:val="00357A8D"/>
    <w:rsid w:val="003867F6"/>
    <w:rsid w:val="003A35B3"/>
    <w:rsid w:val="003A6CBD"/>
    <w:rsid w:val="003B129F"/>
    <w:rsid w:val="004113A7"/>
    <w:rsid w:val="00425D60"/>
    <w:rsid w:val="00427DB9"/>
    <w:rsid w:val="00440F05"/>
    <w:rsid w:val="00490A8D"/>
    <w:rsid w:val="004B49A4"/>
    <w:rsid w:val="004D7758"/>
    <w:rsid w:val="00510C3F"/>
    <w:rsid w:val="005143B7"/>
    <w:rsid w:val="00514B4A"/>
    <w:rsid w:val="0052044F"/>
    <w:rsid w:val="00535F90"/>
    <w:rsid w:val="0057112C"/>
    <w:rsid w:val="00575693"/>
    <w:rsid w:val="005C0980"/>
    <w:rsid w:val="005E52D1"/>
    <w:rsid w:val="005F2DEA"/>
    <w:rsid w:val="006052F0"/>
    <w:rsid w:val="00610A71"/>
    <w:rsid w:val="00615653"/>
    <w:rsid w:val="00621058"/>
    <w:rsid w:val="00684AB7"/>
    <w:rsid w:val="006A03DA"/>
    <w:rsid w:val="006A0809"/>
    <w:rsid w:val="006A51DF"/>
    <w:rsid w:val="006E3FFB"/>
    <w:rsid w:val="006F1576"/>
    <w:rsid w:val="00711622"/>
    <w:rsid w:val="00751370"/>
    <w:rsid w:val="007527AD"/>
    <w:rsid w:val="00775289"/>
    <w:rsid w:val="00786437"/>
    <w:rsid w:val="007E3257"/>
    <w:rsid w:val="00846A2D"/>
    <w:rsid w:val="00855C29"/>
    <w:rsid w:val="00857EFC"/>
    <w:rsid w:val="0088096B"/>
    <w:rsid w:val="00887A90"/>
    <w:rsid w:val="00896EA0"/>
    <w:rsid w:val="008B6BAE"/>
    <w:rsid w:val="008D5C43"/>
    <w:rsid w:val="008D7FAC"/>
    <w:rsid w:val="008E6D1F"/>
    <w:rsid w:val="00927028"/>
    <w:rsid w:val="00951BF8"/>
    <w:rsid w:val="00973CB0"/>
    <w:rsid w:val="009876BF"/>
    <w:rsid w:val="009A01C2"/>
    <w:rsid w:val="00A11B04"/>
    <w:rsid w:val="00A306E7"/>
    <w:rsid w:val="00A326F2"/>
    <w:rsid w:val="00A33EA7"/>
    <w:rsid w:val="00A83ADF"/>
    <w:rsid w:val="00A95475"/>
    <w:rsid w:val="00A95E21"/>
    <w:rsid w:val="00B019B2"/>
    <w:rsid w:val="00B12257"/>
    <w:rsid w:val="00B30973"/>
    <w:rsid w:val="00B46A03"/>
    <w:rsid w:val="00B559CE"/>
    <w:rsid w:val="00BA438F"/>
    <w:rsid w:val="00BC5C95"/>
    <w:rsid w:val="00BC6E4C"/>
    <w:rsid w:val="00BF1A3E"/>
    <w:rsid w:val="00C13F24"/>
    <w:rsid w:val="00C816E2"/>
    <w:rsid w:val="00CB1F0E"/>
    <w:rsid w:val="00CC5C1E"/>
    <w:rsid w:val="00CD47A4"/>
    <w:rsid w:val="00D1683C"/>
    <w:rsid w:val="00D218A0"/>
    <w:rsid w:val="00D24C45"/>
    <w:rsid w:val="00D3233A"/>
    <w:rsid w:val="00DB0788"/>
    <w:rsid w:val="00DE7621"/>
    <w:rsid w:val="00DF29F3"/>
    <w:rsid w:val="00DF573D"/>
    <w:rsid w:val="00E353D7"/>
    <w:rsid w:val="00E504EC"/>
    <w:rsid w:val="00E61DA4"/>
    <w:rsid w:val="00E703FE"/>
    <w:rsid w:val="00E87D3E"/>
    <w:rsid w:val="00EC62C4"/>
    <w:rsid w:val="00ED2B00"/>
    <w:rsid w:val="00EF20C7"/>
    <w:rsid w:val="00F01BD5"/>
    <w:rsid w:val="00F110E9"/>
    <w:rsid w:val="00F30CF2"/>
    <w:rsid w:val="00F32835"/>
    <w:rsid w:val="00F773E6"/>
    <w:rsid w:val="00F77FD6"/>
    <w:rsid w:val="00F9797D"/>
    <w:rsid w:val="00FD1D31"/>
    <w:rsid w:val="00FD29AB"/>
    <w:rsid w:val="00FE3D2A"/>
    <w:rsid w:val="00FF283A"/>
    <w:rsid w:val="196C6E00"/>
    <w:rsid w:val="24982EE4"/>
    <w:rsid w:val="359FDF07"/>
    <w:rsid w:val="37EBAA5C"/>
    <w:rsid w:val="3846C632"/>
    <w:rsid w:val="46EC7C58"/>
    <w:rsid w:val="5C679C53"/>
    <w:rsid w:val="61F1615E"/>
    <w:rsid w:val="770595ED"/>
    <w:rsid w:val="7B558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A89FF"/>
  <w15:chartTrackingRefBased/>
  <w15:docId w15:val="{ABFC185B-D722-466E-9713-6F681CB6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1D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1D"/>
    <w:pPr>
      <w:suppressAutoHyphens/>
      <w:spacing w:after="0" w:line="240" w:lineRule="auto"/>
      <w:contextualSpacing/>
      <w:outlineLvl w:val="1"/>
    </w:pPr>
    <w:rPr>
      <w:rFonts w:ascii="Calibri" w:eastAsiaTheme="majorEastAsia" w:hAnsi="Calibri" w:cs="Calibri"/>
      <w:b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1D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21D"/>
    <w:rPr>
      <w:rFonts w:ascii="Calibri" w:eastAsiaTheme="majorEastAsia" w:hAnsi="Calibri" w:cs="Calibr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51BF8"/>
    <w:pPr>
      <w:ind w:left="720"/>
      <w:contextualSpacing/>
    </w:pPr>
  </w:style>
  <w:style w:type="paragraph" w:styleId="Revision">
    <w:name w:val="Revision"/>
    <w:hidden/>
    <w:uiPriority w:val="99"/>
    <w:semiHidden/>
    <w:rsid w:val="005F2DE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026008-D23A-4347-ACC5-96CBF6B117A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E3C74099-854A-43BD-A18D-E76B4D767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E2393C-8C09-4647-B6BA-5F14A2A6AA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72</TotalTime>
  <Pages>9</Pages>
  <Words>1186</Words>
  <Characters>5647</Characters>
  <Application>Microsoft Office Word</Application>
  <DocSecurity>0</DocSecurity>
  <Lines>254</Lines>
  <Paragraphs>182</Paragraphs>
  <ScaleCrop>false</ScaleCrop>
  <Company>SNHU</Company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Two Static Testing Summary Template</dc:title>
  <dc:subject/>
  <dc:creator>Brown, Tyra</dc:creator>
  <cp:keywords/>
  <dc:description/>
  <cp:lastModifiedBy>Chris Bryan</cp:lastModifiedBy>
  <cp:revision>87</cp:revision>
  <dcterms:created xsi:type="dcterms:W3CDTF">2022-05-05T17:57:00Z</dcterms:created>
  <dcterms:modified xsi:type="dcterms:W3CDTF">2025-11-18T21:15:00Z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