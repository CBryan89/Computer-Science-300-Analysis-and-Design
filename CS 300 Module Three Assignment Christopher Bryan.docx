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9ED94" w14:textId="6713ABA0" w:rsidR="00711622" w:rsidRDefault="00951BF8" w:rsidP="00711622">
      <w:pPr>
        <w:pStyle w:val="Heading1"/>
      </w:pPr>
      <w:r w:rsidRPr="0035521D">
        <w:t>CS 30</w:t>
      </w:r>
      <w:r w:rsidR="00142378">
        <w:t>0</w:t>
      </w:r>
      <w:r w:rsidRPr="0035521D">
        <w:t xml:space="preserve"> Module </w:t>
      </w:r>
      <w:r w:rsidR="00A702A0">
        <w:t>Three</w:t>
      </w:r>
      <w:r w:rsidR="3846C632" w:rsidRPr="0035521D">
        <w:t xml:space="preserve"> </w:t>
      </w:r>
      <w:r w:rsidR="00A702A0">
        <w:t>Assignment</w:t>
      </w:r>
      <w:r w:rsidR="3846C632" w:rsidRPr="0035521D">
        <w:t xml:space="preserve"> </w:t>
      </w:r>
    </w:p>
    <w:p w14:paraId="2E484D7E" w14:textId="579C407E" w:rsidR="00711622" w:rsidRDefault="00711622" w:rsidP="00711622">
      <w:pPr>
        <w:pStyle w:val="Heading1"/>
      </w:pPr>
      <w:r>
        <w:t xml:space="preserve">Instructor </w:t>
      </w:r>
      <w:r w:rsidR="00142378">
        <w:t>Chao Ling</w:t>
      </w:r>
    </w:p>
    <w:p w14:paraId="26D1AC13" w14:textId="77777777" w:rsidR="00711622" w:rsidRDefault="00711622" w:rsidP="00711622">
      <w:pPr>
        <w:pStyle w:val="Heading1"/>
      </w:pPr>
      <w:r>
        <w:t xml:space="preserve">Christopher Bryan </w:t>
      </w:r>
    </w:p>
    <w:p w14:paraId="54C30B73" w14:textId="134CA5D4" w:rsidR="00711622" w:rsidRPr="00826608" w:rsidRDefault="00711622" w:rsidP="00711622">
      <w:pPr>
        <w:pStyle w:val="Heading1"/>
      </w:pPr>
      <w:r>
        <w:t>11/0</w:t>
      </w:r>
      <w:r w:rsidR="00142378">
        <w:t>7</w:t>
      </w:r>
      <w:r>
        <w:t>/2025</w:t>
      </w:r>
    </w:p>
    <w:p w14:paraId="6A63C233" w14:textId="599B1D9B" w:rsidR="00510C3F" w:rsidRPr="0035521D" w:rsidRDefault="00510C3F" w:rsidP="0035521D">
      <w:pPr>
        <w:pStyle w:val="Heading1"/>
      </w:pPr>
    </w:p>
    <w:p w14:paraId="1F69BB49" w14:textId="77777777" w:rsidR="00CC5C1E" w:rsidRDefault="00CC5C1E" w:rsidP="00CC5C1E">
      <w:pPr>
        <w:spacing w:after="0" w:line="240" w:lineRule="auto"/>
        <w:jc w:val="center"/>
        <w:rPr>
          <w:rFonts w:ascii="Calibri" w:hAnsi="Calibri" w:cs="Calibri"/>
          <w:sz w:val="22"/>
        </w:rPr>
      </w:pPr>
    </w:p>
    <w:p w14:paraId="13EAA6E9" w14:textId="77777777" w:rsidR="00624088" w:rsidRDefault="001531FD" w:rsidP="00624088">
      <w:pPr>
        <w:spacing w:line="360" w:lineRule="auto"/>
      </w:pPr>
      <w:r>
        <w:rPr>
          <w:rFonts w:ascii="Times New Roman" w:hAnsi="Times New Roman" w:cs="Times New Roman"/>
          <w:color w:val="000000"/>
          <w:szCs w:val="24"/>
        </w:rPr>
        <w:tab/>
      </w:r>
      <w:r w:rsidR="00624088">
        <w:rPr>
          <w:rFonts w:ascii="Times New Roman" w:hAnsi="Times New Roman" w:cs="Times New Roman"/>
          <w:color w:val="000000"/>
          <w:szCs w:val="24"/>
        </w:rPr>
        <w:t>T</w:t>
      </w:r>
      <w:r w:rsidR="004F21C2" w:rsidRPr="004F21C2">
        <w:t>he purpose behind designing this program was to create an efficient way for me to store and manage municipal auction bids. I made sure these bids could be easily loaded from CSV files and then manipulated using a simple console-based menu. At the heart of the system, I used a singly linked list, which let me take advantage of dynamic memory allocation and flexible data operations.</w:t>
      </w:r>
    </w:p>
    <w:p w14:paraId="733A026A" w14:textId="069CB649" w:rsidR="00624088" w:rsidRDefault="00624088" w:rsidP="00624088">
      <w:pPr>
        <w:spacing w:line="360" w:lineRule="auto"/>
      </w:pPr>
      <w:r>
        <w:tab/>
      </w:r>
      <w:r w:rsidR="004F21C2" w:rsidRPr="004F21C2">
        <w:t>For each bid, I built an internal Node structure that holds the bid’s information and points to the next bid in the list. I kept pointers to both the head and tail nodes, as well as a count of the total number of bids, so I could always keep track of the list’s state. When a new bid comes in, the append operation uses the tail pointer, letting me add bids to the end of the list almost instantly (</w:t>
      </w:r>
      <w:proofErr w:type="gramStart"/>
      <w:r w:rsidR="004F21C2" w:rsidRPr="004F21C2">
        <w:t>O(</w:t>
      </w:r>
      <w:proofErr w:type="gramEnd"/>
      <w:r w:rsidR="004F21C2" w:rsidRPr="004F21C2">
        <w:t xml:space="preserve">1) time complexity). If I need to add a bid to the front, the prepend operation makes that just as fast. However, when searching for or removing bids, I need to walk through the list, which takes linear time (O(n)). For removing bids, I paid special attention to edge cases—like deleting the first bid, the last bid, or one in the middle—to make sure the process is robust. When it’s time to display all the bids, I just use the </w:t>
      </w:r>
      <w:proofErr w:type="spellStart"/>
      <w:r w:rsidR="004F21C2" w:rsidRPr="004F21C2">
        <w:t>PrintList</w:t>
      </w:r>
      <w:proofErr w:type="spellEnd"/>
      <w:r w:rsidR="004F21C2" w:rsidRPr="004F21C2">
        <w:t xml:space="preserve"> method to walk through the list and show each entry clearly.</w:t>
      </w:r>
    </w:p>
    <w:p w14:paraId="342FDFEF" w14:textId="77777777" w:rsidR="00624088" w:rsidRDefault="00624088" w:rsidP="00624088">
      <w:pPr>
        <w:spacing w:line="360" w:lineRule="auto"/>
      </w:pPr>
      <w:r>
        <w:tab/>
      </w:r>
      <w:r w:rsidR="004F21C2" w:rsidRPr="004F21C2">
        <w:t>To check that everything worked as expected, I loaded a sample dataset and manually added a bid with ID 98109. I made sure I could find this bid, remove it, and confirm that searching for it afterward would give me a “not found” message. I also tested removing the first and last bids, printing the list after each change to confirm the pointers were always correct.</w:t>
      </w:r>
    </w:p>
    <w:p w14:paraId="4C48BBE0" w14:textId="77777777" w:rsidR="00EC74F1" w:rsidRDefault="00624088" w:rsidP="00EC74F1">
      <w:pPr>
        <w:spacing w:line="360" w:lineRule="auto"/>
      </w:pPr>
      <w:r>
        <w:tab/>
      </w:r>
      <w:r w:rsidR="004F21C2" w:rsidRPr="004F21C2">
        <w:t>I ran into a few minor challenges while building the program, but I was able to sort them out. For example, I prevented memory leaks by making sure all nodes are deleted in the linked list’s destructor. To fix a compiler warning (-</w:t>
      </w:r>
      <w:proofErr w:type="spellStart"/>
      <w:r w:rsidR="004F21C2" w:rsidRPr="004F21C2">
        <w:t>Wsign</w:t>
      </w:r>
      <w:proofErr w:type="spellEnd"/>
      <w:r w:rsidR="004F21C2" w:rsidRPr="004F21C2">
        <w:t xml:space="preserve">-compare), I used an unsigned integer for list iteration when comparing against </w:t>
      </w:r>
      <w:proofErr w:type="spellStart"/>
      <w:proofErr w:type="gramStart"/>
      <w:r w:rsidR="004F21C2" w:rsidRPr="004F21C2">
        <w:t>rowCount</w:t>
      </w:r>
      <w:proofErr w:type="spellEnd"/>
      <w:r w:rsidR="004F21C2" w:rsidRPr="004F21C2">
        <w:t>(</w:t>
      </w:r>
      <w:proofErr w:type="gramEnd"/>
      <w:r w:rsidR="004F21C2" w:rsidRPr="004F21C2">
        <w:t xml:space="preserve">). Lastly, I improved text input by reading things </w:t>
      </w:r>
      <w:r w:rsidR="004F21C2" w:rsidRPr="004F21C2">
        <w:lastRenderedPageBreak/>
        <w:t xml:space="preserve">like bid title and fund with </w:t>
      </w:r>
      <w:proofErr w:type="spellStart"/>
      <w:r w:rsidR="004F21C2" w:rsidRPr="004F21C2">
        <w:t>getline</w:t>
      </w:r>
      <w:proofErr w:type="spellEnd"/>
      <w:r w:rsidR="004F21C2" w:rsidRPr="004F21C2">
        <w:t>, and I made sure to flush the newline character after reading the menu choice so that strings wouldn’t get cut off.</w:t>
      </w:r>
    </w:p>
    <w:p w14:paraId="29225BCF" w14:textId="7D84848D" w:rsidR="00352C71" w:rsidRPr="00352C71" w:rsidRDefault="00EC74F1" w:rsidP="00EC74F1">
      <w:pPr>
        <w:spacing w:line="360" w:lineRule="auto"/>
      </w:pPr>
      <w:r>
        <w:tab/>
        <w:t>T</w:t>
      </w:r>
      <w:r w:rsidR="00352C71" w:rsidRPr="00352C71">
        <w:t>he program adheres to the principle of single responsibility. The LinkedList class encapsulates all list management operations, while smaller helper functions handle input parsing, data formatting, and timing. Variable names and formatting remain consistent throughout the codebase, and comments are included to document each method’s purpose and to highlight the handling of corner cases.</w:t>
      </w:r>
    </w:p>
    <w:p w14:paraId="1BC705CB" w14:textId="77777777" w:rsidR="00A52D72" w:rsidRDefault="00A52D72" w:rsidP="001531FD">
      <w:pPr>
        <w:spacing w:line="360" w:lineRule="auto"/>
        <w:rPr>
          <w:rFonts w:ascii="Times New Roman" w:hAnsi="Times New Roman" w:cs="Times New Roman"/>
          <w:color w:val="000000"/>
          <w:szCs w:val="24"/>
        </w:rPr>
      </w:pPr>
    </w:p>
    <w:p w14:paraId="58065E87"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class LinkedList</w:t>
      </w:r>
    </w:p>
    <w:p w14:paraId="07654F31"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Node </w:t>
      </w:r>
      <w:proofErr w:type="gramStart"/>
      <w:r w:rsidRPr="00D65FA8">
        <w:rPr>
          <w:rFonts w:ascii="Times New Roman" w:hAnsi="Times New Roman" w:cs="Times New Roman"/>
          <w:color w:val="000000"/>
          <w:szCs w:val="24"/>
        </w:rPr>
        <w:t>{ Bid</w:t>
      </w:r>
      <w:proofErr w:type="gramEnd"/>
      <w:r w:rsidRPr="00D65FA8">
        <w:rPr>
          <w:rFonts w:ascii="Times New Roman" w:hAnsi="Times New Roman" w:cs="Times New Roman"/>
          <w:color w:val="000000"/>
          <w:szCs w:val="24"/>
        </w:rPr>
        <w:t xml:space="preserve"> data; Node* </w:t>
      </w:r>
      <w:proofErr w:type="gramStart"/>
      <w:r w:rsidRPr="00D65FA8">
        <w:rPr>
          <w:rFonts w:ascii="Times New Roman" w:hAnsi="Times New Roman" w:cs="Times New Roman"/>
          <w:color w:val="000000"/>
          <w:szCs w:val="24"/>
        </w:rPr>
        <w:t>next }</w:t>
      </w:r>
      <w:proofErr w:type="gramEnd"/>
    </w:p>
    <w:p w14:paraId="549BBEBA"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head ← null; tail ← null; count ← 0</w:t>
      </w:r>
    </w:p>
    <w:p w14:paraId="2F36D8F7"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Append(b):</w:t>
      </w:r>
    </w:p>
    <w:p w14:paraId="662E4C47"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n ← new Node(b)</w:t>
      </w:r>
    </w:p>
    <w:p w14:paraId="193123C0"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if head = null: head ← tail ← n</w:t>
      </w:r>
    </w:p>
    <w:p w14:paraId="0D353C11"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else: </w:t>
      </w:r>
      <w:proofErr w:type="spellStart"/>
      <w:proofErr w:type="gramStart"/>
      <w:r w:rsidRPr="00D65FA8">
        <w:rPr>
          <w:rFonts w:ascii="Times New Roman" w:hAnsi="Times New Roman" w:cs="Times New Roman"/>
          <w:color w:val="000000"/>
          <w:szCs w:val="24"/>
        </w:rPr>
        <w:t>tail.next</w:t>
      </w:r>
      <w:proofErr w:type="spellEnd"/>
      <w:proofErr w:type="gramEnd"/>
      <w:r w:rsidRPr="00D65FA8">
        <w:rPr>
          <w:rFonts w:ascii="Times New Roman" w:hAnsi="Times New Roman" w:cs="Times New Roman"/>
          <w:color w:val="000000"/>
          <w:szCs w:val="24"/>
        </w:rPr>
        <w:t xml:space="preserve"> ← n; tail ← n</w:t>
      </w:r>
    </w:p>
    <w:p w14:paraId="4E4E1E4F"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count++</w:t>
      </w:r>
    </w:p>
    <w:p w14:paraId="26CBFCC6"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Prepend(b):</w:t>
      </w:r>
    </w:p>
    <w:p w14:paraId="7AACF059"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n ← new Node(b)</w:t>
      </w:r>
    </w:p>
    <w:p w14:paraId="578D7DEB"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if head = null: head ← tail ← n</w:t>
      </w:r>
    </w:p>
    <w:p w14:paraId="6A247650"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else: </w:t>
      </w:r>
      <w:proofErr w:type="spellStart"/>
      <w:proofErr w:type="gramStart"/>
      <w:r w:rsidRPr="00D65FA8">
        <w:rPr>
          <w:rFonts w:ascii="Times New Roman" w:hAnsi="Times New Roman" w:cs="Times New Roman"/>
          <w:color w:val="000000"/>
          <w:szCs w:val="24"/>
        </w:rPr>
        <w:t>n.next</w:t>
      </w:r>
      <w:proofErr w:type="spellEnd"/>
      <w:proofErr w:type="gramEnd"/>
      <w:r w:rsidRPr="00D65FA8">
        <w:rPr>
          <w:rFonts w:ascii="Times New Roman" w:hAnsi="Times New Roman" w:cs="Times New Roman"/>
          <w:color w:val="000000"/>
          <w:szCs w:val="24"/>
        </w:rPr>
        <w:t xml:space="preserve"> ← head; head ← n</w:t>
      </w:r>
    </w:p>
    <w:p w14:paraId="13DBC204"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count++</w:t>
      </w:r>
    </w:p>
    <w:p w14:paraId="7F5F841C"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w:t>
      </w:r>
      <w:proofErr w:type="spellStart"/>
      <w:proofErr w:type="gramStart"/>
      <w:r w:rsidRPr="00D65FA8">
        <w:rPr>
          <w:rFonts w:ascii="Times New Roman" w:hAnsi="Times New Roman" w:cs="Times New Roman"/>
          <w:color w:val="000000"/>
          <w:szCs w:val="24"/>
        </w:rPr>
        <w:t>PrintList</w:t>
      </w:r>
      <w:proofErr w:type="spellEnd"/>
      <w:r w:rsidRPr="00D65FA8">
        <w:rPr>
          <w:rFonts w:ascii="Times New Roman" w:hAnsi="Times New Roman" w:cs="Times New Roman"/>
          <w:color w:val="000000"/>
          <w:szCs w:val="24"/>
        </w:rPr>
        <w:t>(</w:t>
      </w:r>
      <w:proofErr w:type="gramEnd"/>
      <w:r w:rsidRPr="00D65FA8">
        <w:rPr>
          <w:rFonts w:ascii="Times New Roman" w:hAnsi="Times New Roman" w:cs="Times New Roman"/>
          <w:color w:val="000000"/>
          <w:szCs w:val="24"/>
        </w:rPr>
        <w:t>):</w:t>
      </w:r>
    </w:p>
    <w:p w14:paraId="0E5C0F99"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cur ← head</w:t>
      </w:r>
    </w:p>
    <w:p w14:paraId="7CCF29EF"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while cur ≠ null:</w:t>
      </w:r>
    </w:p>
    <w:p w14:paraId="3288AF5C"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print </w:t>
      </w:r>
      <w:proofErr w:type="spellStart"/>
      <w:r w:rsidRPr="00D65FA8">
        <w:rPr>
          <w:rFonts w:ascii="Times New Roman" w:hAnsi="Times New Roman" w:cs="Times New Roman"/>
          <w:color w:val="000000"/>
          <w:szCs w:val="24"/>
        </w:rPr>
        <w:t>cur.data</w:t>
      </w:r>
      <w:proofErr w:type="spellEnd"/>
    </w:p>
    <w:p w14:paraId="40BC27E0"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cur ← </w:t>
      </w:r>
      <w:proofErr w:type="spellStart"/>
      <w:proofErr w:type="gramStart"/>
      <w:r w:rsidRPr="00D65FA8">
        <w:rPr>
          <w:rFonts w:ascii="Times New Roman" w:hAnsi="Times New Roman" w:cs="Times New Roman"/>
          <w:color w:val="000000"/>
          <w:szCs w:val="24"/>
        </w:rPr>
        <w:t>cur.next</w:t>
      </w:r>
      <w:proofErr w:type="spellEnd"/>
      <w:proofErr w:type="gramEnd"/>
    </w:p>
    <w:p w14:paraId="33D83379"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Remove(id):</w:t>
      </w:r>
    </w:p>
    <w:p w14:paraId="083B7BFB"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if head = null: return</w:t>
      </w:r>
    </w:p>
    <w:p w14:paraId="6D10098C"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lastRenderedPageBreak/>
        <w:t xml:space="preserve">    if head.data.id = id:</w:t>
      </w:r>
    </w:p>
    <w:p w14:paraId="1B4B36FF"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old ← head; head ← </w:t>
      </w:r>
      <w:proofErr w:type="spellStart"/>
      <w:proofErr w:type="gramStart"/>
      <w:r w:rsidRPr="00D65FA8">
        <w:rPr>
          <w:rFonts w:ascii="Times New Roman" w:hAnsi="Times New Roman" w:cs="Times New Roman"/>
          <w:color w:val="000000"/>
          <w:szCs w:val="24"/>
        </w:rPr>
        <w:t>head.next</w:t>
      </w:r>
      <w:proofErr w:type="spellEnd"/>
      <w:proofErr w:type="gramEnd"/>
    </w:p>
    <w:p w14:paraId="2F89A749"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if old = tail: tail ← head</w:t>
      </w:r>
    </w:p>
    <w:p w14:paraId="4EE35C68"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delete old; count--; return</w:t>
      </w:r>
    </w:p>
    <w:p w14:paraId="035CE72A"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w:t>
      </w:r>
      <w:proofErr w:type="spellStart"/>
      <w:r w:rsidRPr="00D65FA8">
        <w:rPr>
          <w:rFonts w:ascii="Times New Roman" w:hAnsi="Times New Roman" w:cs="Times New Roman"/>
          <w:color w:val="000000"/>
          <w:szCs w:val="24"/>
        </w:rPr>
        <w:t>prev</w:t>
      </w:r>
      <w:proofErr w:type="spellEnd"/>
      <w:r w:rsidRPr="00D65FA8">
        <w:rPr>
          <w:rFonts w:ascii="Times New Roman" w:hAnsi="Times New Roman" w:cs="Times New Roman"/>
          <w:color w:val="000000"/>
          <w:szCs w:val="24"/>
        </w:rPr>
        <w:t xml:space="preserve"> ← head; cur ← </w:t>
      </w:r>
      <w:proofErr w:type="spellStart"/>
      <w:proofErr w:type="gramStart"/>
      <w:r w:rsidRPr="00D65FA8">
        <w:rPr>
          <w:rFonts w:ascii="Times New Roman" w:hAnsi="Times New Roman" w:cs="Times New Roman"/>
          <w:color w:val="000000"/>
          <w:szCs w:val="24"/>
        </w:rPr>
        <w:t>head.next</w:t>
      </w:r>
      <w:proofErr w:type="spellEnd"/>
      <w:proofErr w:type="gramEnd"/>
    </w:p>
    <w:p w14:paraId="1E1CE085"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while cur ≠ null:</w:t>
      </w:r>
    </w:p>
    <w:p w14:paraId="54DE12E0"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if cur.data.id = id:</w:t>
      </w:r>
    </w:p>
    <w:p w14:paraId="6686FCEE"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w:t>
      </w:r>
      <w:proofErr w:type="spellStart"/>
      <w:proofErr w:type="gramStart"/>
      <w:r w:rsidRPr="00D65FA8">
        <w:rPr>
          <w:rFonts w:ascii="Times New Roman" w:hAnsi="Times New Roman" w:cs="Times New Roman"/>
          <w:color w:val="000000"/>
          <w:szCs w:val="24"/>
        </w:rPr>
        <w:t>prev.next</w:t>
      </w:r>
      <w:proofErr w:type="spellEnd"/>
      <w:proofErr w:type="gramEnd"/>
      <w:r w:rsidRPr="00D65FA8">
        <w:rPr>
          <w:rFonts w:ascii="Times New Roman" w:hAnsi="Times New Roman" w:cs="Times New Roman"/>
          <w:color w:val="000000"/>
          <w:szCs w:val="24"/>
        </w:rPr>
        <w:t xml:space="preserve"> ← </w:t>
      </w:r>
      <w:proofErr w:type="spellStart"/>
      <w:proofErr w:type="gramStart"/>
      <w:r w:rsidRPr="00D65FA8">
        <w:rPr>
          <w:rFonts w:ascii="Times New Roman" w:hAnsi="Times New Roman" w:cs="Times New Roman"/>
          <w:color w:val="000000"/>
          <w:szCs w:val="24"/>
        </w:rPr>
        <w:t>cur.next</w:t>
      </w:r>
      <w:proofErr w:type="spellEnd"/>
      <w:proofErr w:type="gramEnd"/>
    </w:p>
    <w:p w14:paraId="63A22354"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if cur = tail: tail ← </w:t>
      </w:r>
      <w:proofErr w:type="spellStart"/>
      <w:r w:rsidRPr="00D65FA8">
        <w:rPr>
          <w:rFonts w:ascii="Times New Roman" w:hAnsi="Times New Roman" w:cs="Times New Roman"/>
          <w:color w:val="000000"/>
          <w:szCs w:val="24"/>
        </w:rPr>
        <w:t>prev</w:t>
      </w:r>
      <w:proofErr w:type="spellEnd"/>
    </w:p>
    <w:p w14:paraId="5E324ACB"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delete cur; count--; return</w:t>
      </w:r>
    </w:p>
    <w:p w14:paraId="4A6C428F"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w:t>
      </w:r>
      <w:proofErr w:type="spellStart"/>
      <w:r w:rsidRPr="00D65FA8">
        <w:rPr>
          <w:rFonts w:ascii="Times New Roman" w:hAnsi="Times New Roman" w:cs="Times New Roman"/>
          <w:color w:val="000000"/>
          <w:szCs w:val="24"/>
        </w:rPr>
        <w:t>prev</w:t>
      </w:r>
      <w:proofErr w:type="spellEnd"/>
      <w:r w:rsidRPr="00D65FA8">
        <w:rPr>
          <w:rFonts w:ascii="Times New Roman" w:hAnsi="Times New Roman" w:cs="Times New Roman"/>
          <w:color w:val="000000"/>
          <w:szCs w:val="24"/>
        </w:rPr>
        <w:t xml:space="preserve"> ← cur; cur ← </w:t>
      </w:r>
      <w:proofErr w:type="spellStart"/>
      <w:proofErr w:type="gramStart"/>
      <w:r w:rsidRPr="00D65FA8">
        <w:rPr>
          <w:rFonts w:ascii="Times New Roman" w:hAnsi="Times New Roman" w:cs="Times New Roman"/>
          <w:color w:val="000000"/>
          <w:szCs w:val="24"/>
        </w:rPr>
        <w:t>cur.next</w:t>
      </w:r>
      <w:proofErr w:type="spellEnd"/>
      <w:proofErr w:type="gramEnd"/>
    </w:p>
    <w:p w14:paraId="27E8484A"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Search(id):</w:t>
      </w:r>
    </w:p>
    <w:p w14:paraId="1529FA87"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cur ← head</w:t>
      </w:r>
    </w:p>
    <w:p w14:paraId="067CD700"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while cur ≠ null:</w:t>
      </w:r>
    </w:p>
    <w:p w14:paraId="7E50D930"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if cur.data.id = id: return </w:t>
      </w:r>
      <w:proofErr w:type="spellStart"/>
      <w:r w:rsidRPr="00D65FA8">
        <w:rPr>
          <w:rFonts w:ascii="Times New Roman" w:hAnsi="Times New Roman" w:cs="Times New Roman"/>
          <w:color w:val="000000"/>
          <w:szCs w:val="24"/>
        </w:rPr>
        <w:t>cur.data</w:t>
      </w:r>
      <w:proofErr w:type="spellEnd"/>
    </w:p>
    <w:p w14:paraId="7EA8FD7F"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cur ← </w:t>
      </w:r>
      <w:proofErr w:type="spellStart"/>
      <w:proofErr w:type="gramStart"/>
      <w:r w:rsidRPr="00D65FA8">
        <w:rPr>
          <w:rFonts w:ascii="Times New Roman" w:hAnsi="Times New Roman" w:cs="Times New Roman"/>
          <w:color w:val="000000"/>
          <w:szCs w:val="24"/>
        </w:rPr>
        <w:t>cur.next</w:t>
      </w:r>
      <w:proofErr w:type="spellEnd"/>
      <w:proofErr w:type="gramEnd"/>
    </w:p>
    <w:p w14:paraId="3411E31B"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w:t>
      </w:r>
      <w:proofErr w:type="gramStart"/>
      <w:r w:rsidRPr="00D65FA8">
        <w:rPr>
          <w:rFonts w:ascii="Times New Roman" w:hAnsi="Times New Roman" w:cs="Times New Roman"/>
          <w:color w:val="000000"/>
          <w:szCs w:val="24"/>
        </w:rPr>
        <w:t>return</w:t>
      </w:r>
      <w:proofErr w:type="gramEnd"/>
      <w:r w:rsidRPr="00D65FA8">
        <w:rPr>
          <w:rFonts w:ascii="Times New Roman" w:hAnsi="Times New Roman" w:cs="Times New Roman"/>
          <w:color w:val="000000"/>
          <w:szCs w:val="24"/>
        </w:rPr>
        <w:t xml:space="preserve"> empty Bid</w:t>
      </w:r>
    </w:p>
    <w:p w14:paraId="61C18DD3"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Main loop:</w:t>
      </w:r>
    </w:p>
    <w:p w14:paraId="596ACDAA"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show menu; read choice</w:t>
      </w:r>
    </w:p>
    <w:p w14:paraId="7160CFD1"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1 → </w:t>
      </w:r>
      <w:proofErr w:type="spellStart"/>
      <w:proofErr w:type="gramStart"/>
      <w:r w:rsidRPr="00D65FA8">
        <w:rPr>
          <w:rFonts w:ascii="Times New Roman" w:hAnsi="Times New Roman" w:cs="Times New Roman"/>
          <w:color w:val="000000"/>
          <w:szCs w:val="24"/>
        </w:rPr>
        <w:t>getBid</w:t>
      </w:r>
      <w:proofErr w:type="spellEnd"/>
      <w:r w:rsidRPr="00D65FA8">
        <w:rPr>
          <w:rFonts w:ascii="Times New Roman" w:hAnsi="Times New Roman" w:cs="Times New Roman"/>
          <w:color w:val="000000"/>
          <w:szCs w:val="24"/>
        </w:rPr>
        <w:t>(</w:t>
      </w:r>
      <w:proofErr w:type="gramEnd"/>
      <w:r w:rsidRPr="00D65FA8">
        <w:rPr>
          <w:rFonts w:ascii="Times New Roman" w:hAnsi="Times New Roman" w:cs="Times New Roman"/>
          <w:color w:val="000000"/>
          <w:szCs w:val="24"/>
        </w:rPr>
        <w:t>); Append; Display</w:t>
      </w:r>
    </w:p>
    <w:p w14:paraId="2A1175B2"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2 → load CSV; Append; print timing</w:t>
      </w:r>
    </w:p>
    <w:p w14:paraId="7ADCEF5F"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3 → </w:t>
      </w:r>
      <w:proofErr w:type="spellStart"/>
      <w:r w:rsidRPr="00D65FA8">
        <w:rPr>
          <w:rFonts w:ascii="Times New Roman" w:hAnsi="Times New Roman" w:cs="Times New Roman"/>
          <w:color w:val="000000"/>
          <w:szCs w:val="24"/>
        </w:rPr>
        <w:t>PrintList</w:t>
      </w:r>
      <w:proofErr w:type="spellEnd"/>
    </w:p>
    <w:p w14:paraId="08D81B2F"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4 → Search(id); print result + timing</w:t>
      </w:r>
    </w:p>
    <w:p w14:paraId="65977D5D" w14:textId="77777777" w:rsidR="00D65FA8"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5 → Remove(id)</w:t>
      </w:r>
    </w:p>
    <w:p w14:paraId="58F75042" w14:textId="7FB147D3" w:rsidR="00A52D72" w:rsidRPr="00D65FA8" w:rsidRDefault="00D65FA8" w:rsidP="00D65FA8">
      <w:pPr>
        <w:spacing w:line="240" w:lineRule="auto"/>
        <w:rPr>
          <w:rFonts w:ascii="Times New Roman" w:hAnsi="Times New Roman" w:cs="Times New Roman"/>
          <w:color w:val="000000"/>
          <w:szCs w:val="24"/>
        </w:rPr>
      </w:pPr>
      <w:r w:rsidRPr="00D65FA8">
        <w:rPr>
          <w:rFonts w:ascii="Times New Roman" w:hAnsi="Times New Roman" w:cs="Times New Roman"/>
          <w:color w:val="000000"/>
          <w:szCs w:val="24"/>
        </w:rPr>
        <w:t xml:space="preserve">  9 → Exit</w:t>
      </w:r>
    </w:p>
    <w:p w14:paraId="73F10EA1" w14:textId="7E5B5141" w:rsidR="00A52D72" w:rsidRPr="001531FD" w:rsidRDefault="003C5C94" w:rsidP="001531FD">
      <w:pPr>
        <w:spacing w:line="360" w:lineRule="auto"/>
        <w:rPr>
          <w:rFonts w:ascii="Times New Roman" w:hAnsi="Times New Roman" w:cs="Times New Roman"/>
          <w:color w:val="000000"/>
          <w:szCs w:val="24"/>
        </w:rPr>
      </w:pPr>
      <w:r>
        <w:rPr>
          <w:rFonts w:ascii="Times New Roman" w:hAnsi="Times New Roman" w:cs="Times New Roman"/>
          <w:noProof/>
          <w:color w:val="000000"/>
          <w:szCs w:val="24"/>
        </w:rPr>
        <w:lastRenderedPageBreak/>
        <w:drawing>
          <wp:inline distT="0" distB="0" distL="0" distR="0" wp14:anchorId="23602FEC" wp14:editId="29B420CE">
            <wp:extent cx="3067050" cy="7515225"/>
            <wp:effectExtent l="0" t="0" r="0" b="9525"/>
            <wp:docPr id="53050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67050" cy="7515225"/>
                    </a:xfrm>
                    <a:prstGeom prst="rect">
                      <a:avLst/>
                    </a:prstGeom>
                    <a:noFill/>
                    <a:ln>
                      <a:noFill/>
                    </a:ln>
                  </pic:spPr>
                </pic:pic>
              </a:graphicData>
            </a:graphic>
          </wp:inline>
        </w:drawing>
      </w:r>
    </w:p>
    <w:p w14:paraId="3B5543A3" w14:textId="6C4116AE" w:rsidR="00DB0788" w:rsidRPr="0035521D" w:rsidRDefault="00DB0788" w:rsidP="001531FD">
      <w:pPr>
        <w:spacing w:after="0" w:line="240" w:lineRule="auto"/>
        <w:rPr>
          <w:rFonts w:ascii="Calibri" w:hAnsi="Calibri" w:cs="Calibri"/>
          <w:sz w:val="22"/>
        </w:rPr>
      </w:pPr>
    </w:p>
    <w:sectPr w:rsidR="00DB0788" w:rsidRPr="0035521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BB1BD" w14:textId="77777777" w:rsidR="003D2C63" w:rsidRDefault="003D2C63" w:rsidP="0035598A">
      <w:pPr>
        <w:spacing w:after="0" w:line="240" w:lineRule="auto"/>
      </w:pPr>
      <w:r>
        <w:separator/>
      </w:r>
    </w:p>
  </w:endnote>
  <w:endnote w:type="continuationSeparator" w:id="0">
    <w:p w14:paraId="39CF0F18" w14:textId="77777777" w:rsidR="003D2C63" w:rsidRDefault="003D2C63"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595632"/>
      <w:docPartObj>
        <w:docPartGallery w:val="Page Numbers (Bottom of Page)"/>
        <w:docPartUnique/>
      </w:docPartObj>
    </w:sdtPr>
    <w:sdtEndPr>
      <w:rPr>
        <w:noProof/>
        <w:sz w:val="22"/>
        <w:szCs w:val="20"/>
      </w:rPr>
    </w:sdtEndPr>
    <w:sdtContent>
      <w:p w14:paraId="5B4E49A9" w14:textId="1A11EA87" w:rsidR="00514B4A" w:rsidRPr="00514B4A" w:rsidRDefault="00514B4A">
        <w:pPr>
          <w:pStyle w:val="Footer"/>
          <w:jc w:val="center"/>
          <w:rPr>
            <w:sz w:val="22"/>
            <w:szCs w:val="20"/>
          </w:rPr>
        </w:pPr>
        <w:r w:rsidRPr="00514B4A">
          <w:rPr>
            <w:sz w:val="22"/>
            <w:szCs w:val="20"/>
          </w:rPr>
          <w:fldChar w:fldCharType="begin"/>
        </w:r>
        <w:r w:rsidRPr="00514B4A">
          <w:rPr>
            <w:sz w:val="22"/>
            <w:szCs w:val="20"/>
          </w:rPr>
          <w:instrText xml:space="preserve"> PAGE   \* MERGEFORMAT </w:instrText>
        </w:r>
        <w:r w:rsidRPr="00514B4A">
          <w:rPr>
            <w:sz w:val="22"/>
            <w:szCs w:val="20"/>
          </w:rPr>
          <w:fldChar w:fldCharType="separate"/>
        </w:r>
        <w:r w:rsidRPr="00514B4A">
          <w:rPr>
            <w:noProof/>
            <w:sz w:val="22"/>
            <w:szCs w:val="20"/>
          </w:rPr>
          <w:t>2</w:t>
        </w:r>
        <w:r w:rsidRPr="00514B4A">
          <w:rPr>
            <w:noProof/>
            <w:sz w:val="22"/>
            <w:szCs w:val="20"/>
          </w:rPr>
          <w:fldChar w:fldCharType="end"/>
        </w:r>
      </w:p>
    </w:sdtContent>
  </w:sdt>
  <w:p w14:paraId="423BE198" w14:textId="77777777" w:rsidR="00514B4A" w:rsidRDefault="00514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1F15B" w14:textId="77777777" w:rsidR="003D2C63" w:rsidRDefault="003D2C63" w:rsidP="0035598A">
      <w:pPr>
        <w:spacing w:after="0" w:line="240" w:lineRule="auto"/>
      </w:pPr>
      <w:r>
        <w:separator/>
      </w:r>
    </w:p>
  </w:footnote>
  <w:footnote w:type="continuationSeparator" w:id="0">
    <w:p w14:paraId="7FB1D6D1" w14:textId="77777777" w:rsidR="003D2C63" w:rsidRDefault="003D2C63"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9CCA" w14:textId="558637B3" w:rsidR="0035598A" w:rsidRDefault="00165ABC" w:rsidP="00165ABC">
    <w:pPr>
      <w:pStyle w:val="Header"/>
      <w:spacing w:after="200"/>
      <w:jc w:val="center"/>
    </w:pPr>
    <w:r w:rsidRPr="00085B81">
      <w:rPr>
        <w:noProof/>
      </w:rPr>
      <w:drawing>
        <wp:inline distT="0" distB="0" distL="0" distR="0" wp14:anchorId="584D231B" wp14:editId="2248A8F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B15"/>
    <w:multiLevelType w:val="hybridMultilevel"/>
    <w:tmpl w:val="014CF9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E3B46"/>
    <w:multiLevelType w:val="hybridMultilevel"/>
    <w:tmpl w:val="C3E26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3F74DA"/>
    <w:multiLevelType w:val="multilevel"/>
    <w:tmpl w:val="27568DA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C51332E"/>
    <w:multiLevelType w:val="hybridMultilevel"/>
    <w:tmpl w:val="F384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120CE"/>
    <w:multiLevelType w:val="hybridMultilevel"/>
    <w:tmpl w:val="B2CA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F336A8"/>
    <w:multiLevelType w:val="hybridMultilevel"/>
    <w:tmpl w:val="3926C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25587D"/>
    <w:multiLevelType w:val="multilevel"/>
    <w:tmpl w:val="0292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1053E"/>
    <w:multiLevelType w:val="multilevel"/>
    <w:tmpl w:val="71E4C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3E4CE4"/>
    <w:multiLevelType w:val="multilevel"/>
    <w:tmpl w:val="F4F8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25B35"/>
    <w:multiLevelType w:val="hybridMultilevel"/>
    <w:tmpl w:val="8A46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02719D"/>
    <w:multiLevelType w:val="hybridMultilevel"/>
    <w:tmpl w:val="E1924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024662">
    <w:abstractNumId w:val="4"/>
  </w:num>
  <w:num w:numId="2" w16cid:durableId="241838105">
    <w:abstractNumId w:val="9"/>
  </w:num>
  <w:num w:numId="3" w16cid:durableId="1435320198">
    <w:abstractNumId w:val="3"/>
  </w:num>
  <w:num w:numId="4" w16cid:durableId="436756968">
    <w:abstractNumId w:val="10"/>
  </w:num>
  <w:num w:numId="5" w16cid:durableId="686565652">
    <w:abstractNumId w:val="0"/>
  </w:num>
  <w:num w:numId="6" w16cid:durableId="1412308817">
    <w:abstractNumId w:val="1"/>
  </w:num>
  <w:num w:numId="7" w16cid:durableId="371197519">
    <w:abstractNumId w:val="7"/>
  </w:num>
  <w:num w:numId="8" w16cid:durableId="1335915858">
    <w:abstractNumId w:val="6"/>
  </w:num>
  <w:num w:numId="9" w16cid:durableId="1743794988">
    <w:abstractNumId w:val="8"/>
  </w:num>
  <w:num w:numId="10" w16cid:durableId="356395380">
    <w:abstractNumId w:val="2"/>
  </w:num>
  <w:num w:numId="11" w16cid:durableId="9829329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LQ0MTIzMDA1NzFX0lEKTi0uzszPAykwrAUA67iOFCwAAAA="/>
  </w:docVars>
  <w:rsids>
    <w:rsidRoot w:val="00951BF8"/>
    <w:rsid w:val="0003467D"/>
    <w:rsid w:val="0004485B"/>
    <w:rsid w:val="000B123B"/>
    <w:rsid w:val="000B7919"/>
    <w:rsid w:val="000E115B"/>
    <w:rsid w:val="0012200B"/>
    <w:rsid w:val="0012770D"/>
    <w:rsid w:val="00142378"/>
    <w:rsid w:val="0014515C"/>
    <w:rsid w:val="001531FD"/>
    <w:rsid w:val="00165ABC"/>
    <w:rsid w:val="00166F51"/>
    <w:rsid w:val="00180E6B"/>
    <w:rsid w:val="001B35E4"/>
    <w:rsid w:val="001B516E"/>
    <w:rsid w:val="001F3AFA"/>
    <w:rsid w:val="0021614C"/>
    <w:rsid w:val="00222A87"/>
    <w:rsid w:val="00223A39"/>
    <w:rsid w:val="00300566"/>
    <w:rsid w:val="00315570"/>
    <w:rsid w:val="00352C71"/>
    <w:rsid w:val="00354028"/>
    <w:rsid w:val="0035521D"/>
    <w:rsid w:val="0035598A"/>
    <w:rsid w:val="00357A8D"/>
    <w:rsid w:val="003867F6"/>
    <w:rsid w:val="003A6CBD"/>
    <w:rsid w:val="003B129F"/>
    <w:rsid w:val="003C5C94"/>
    <w:rsid w:val="003D2C63"/>
    <w:rsid w:val="004113A7"/>
    <w:rsid w:val="00425D60"/>
    <w:rsid w:val="00427DB9"/>
    <w:rsid w:val="00440F05"/>
    <w:rsid w:val="004B49A4"/>
    <w:rsid w:val="004D74D3"/>
    <w:rsid w:val="004F21C2"/>
    <w:rsid w:val="00510C3F"/>
    <w:rsid w:val="00514B4A"/>
    <w:rsid w:val="005C0980"/>
    <w:rsid w:val="005F2DEA"/>
    <w:rsid w:val="006052F0"/>
    <w:rsid w:val="00610A71"/>
    <w:rsid w:val="00615653"/>
    <w:rsid w:val="00624088"/>
    <w:rsid w:val="00684AB7"/>
    <w:rsid w:val="006A51DF"/>
    <w:rsid w:val="006E3FFB"/>
    <w:rsid w:val="006F1576"/>
    <w:rsid w:val="00711622"/>
    <w:rsid w:val="00751370"/>
    <w:rsid w:val="007527AD"/>
    <w:rsid w:val="00855C29"/>
    <w:rsid w:val="00857EFC"/>
    <w:rsid w:val="0088096B"/>
    <w:rsid w:val="00887A90"/>
    <w:rsid w:val="00896EA0"/>
    <w:rsid w:val="008B6BAE"/>
    <w:rsid w:val="008D7FAC"/>
    <w:rsid w:val="008E6D1F"/>
    <w:rsid w:val="008F4197"/>
    <w:rsid w:val="00927028"/>
    <w:rsid w:val="00951BF8"/>
    <w:rsid w:val="00973CB0"/>
    <w:rsid w:val="009876BF"/>
    <w:rsid w:val="009A01C2"/>
    <w:rsid w:val="009D2230"/>
    <w:rsid w:val="009F518D"/>
    <w:rsid w:val="00A11B04"/>
    <w:rsid w:val="00A306E7"/>
    <w:rsid w:val="00A52D72"/>
    <w:rsid w:val="00A702A0"/>
    <w:rsid w:val="00A83ADF"/>
    <w:rsid w:val="00B019B2"/>
    <w:rsid w:val="00B12257"/>
    <w:rsid w:val="00B30973"/>
    <w:rsid w:val="00B46A03"/>
    <w:rsid w:val="00B559CE"/>
    <w:rsid w:val="00B8252F"/>
    <w:rsid w:val="00BA438F"/>
    <w:rsid w:val="00C13F24"/>
    <w:rsid w:val="00C816E2"/>
    <w:rsid w:val="00CC5C1E"/>
    <w:rsid w:val="00D24C45"/>
    <w:rsid w:val="00D65FA8"/>
    <w:rsid w:val="00DB0788"/>
    <w:rsid w:val="00DE7621"/>
    <w:rsid w:val="00DF29F3"/>
    <w:rsid w:val="00DF573D"/>
    <w:rsid w:val="00E353D7"/>
    <w:rsid w:val="00E61DA4"/>
    <w:rsid w:val="00E703FE"/>
    <w:rsid w:val="00E87D3E"/>
    <w:rsid w:val="00EB7CDF"/>
    <w:rsid w:val="00EC62C4"/>
    <w:rsid w:val="00EC74F1"/>
    <w:rsid w:val="00EF20C7"/>
    <w:rsid w:val="00F01BD5"/>
    <w:rsid w:val="00F30CF2"/>
    <w:rsid w:val="00F32835"/>
    <w:rsid w:val="00F773E6"/>
    <w:rsid w:val="00FE3D2A"/>
    <w:rsid w:val="00FF283A"/>
    <w:rsid w:val="196C6E00"/>
    <w:rsid w:val="24982EE4"/>
    <w:rsid w:val="359FDF07"/>
    <w:rsid w:val="37EBAA5C"/>
    <w:rsid w:val="3846C632"/>
    <w:rsid w:val="46EC7C58"/>
    <w:rsid w:val="5C679C53"/>
    <w:rsid w:val="61F1615E"/>
    <w:rsid w:val="770595ED"/>
    <w:rsid w:val="7B558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A89FF"/>
  <w15:chartTrackingRefBased/>
  <w15:docId w15:val="{ABFC185B-D722-466E-9713-6F681CB6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35521D"/>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35521D"/>
    <w:pPr>
      <w:suppressAutoHyphens/>
      <w:spacing w:after="0" w:line="240" w:lineRule="auto"/>
      <w:contextualSpacing/>
      <w:outlineLvl w:val="1"/>
    </w:pPr>
    <w:rPr>
      <w:rFonts w:ascii="Calibri" w:eastAsiaTheme="majorEastAsia" w:hAnsi="Calibri" w:cs="Calibri"/>
      <w:b/>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1D"/>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35521D"/>
    <w:rPr>
      <w:rFonts w:ascii="Calibri" w:eastAsiaTheme="majorEastAsia" w:hAnsi="Calibri" w:cs="Calibri"/>
      <w:b/>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51BF8"/>
    <w:pPr>
      <w:ind w:left="720"/>
      <w:contextualSpacing/>
    </w:pPr>
  </w:style>
  <w:style w:type="paragraph" w:styleId="Revision">
    <w:name w:val="Revision"/>
    <w:hidden/>
    <w:uiPriority w:val="99"/>
    <w:semiHidden/>
    <w:rsid w:val="005F2DEA"/>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99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C74099-854A-43BD-A18D-E76B4D767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026008-D23A-4347-ACC5-96CBF6B117A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61E2393C-8C09-4647-B6BA-5F14A2A6AA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55</TotalTime>
  <Pages>4</Pages>
  <Words>686</Words>
  <Characters>3102</Characters>
  <Application>Microsoft Office Word</Application>
  <DocSecurity>0</DocSecurity>
  <Lines>94</Lines>
  <Paragraphs>68</Paragraphs>
  <ScaleCrop>false</ScaleCrop>
  <Company>SNHU</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Static Testing Summary Template</dc:title>
  <dc:subject/>
  <dc:creator>Brown, Tyra</dc:creator>
  <cp:keywords/>
  <dc:description/>
  <cp:lastModifiedBy>Chris Bryan</cp:lastModifiedBy>
  <cp:revision>67</cp:revision>
  <dcterms:created xsi:type="dcterms:W3CDTF">2022-05-05T17:57:00Z</dcterms:created>
  <dcterms:modified xsi:type="dcterms:W3CDTF">2025-11-13T02:48:00Z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